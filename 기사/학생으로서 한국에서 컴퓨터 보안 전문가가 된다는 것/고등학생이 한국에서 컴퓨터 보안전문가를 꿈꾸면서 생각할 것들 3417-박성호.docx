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73BF" w:rsidRPr="004E1A80" w:rsidRDefault="00ED6927" w:rsidP="007D5AC1">
      <w:pPr>
        <w:rPr>
          <w:lang w:val="en-US"/>
        </w:rPr>
      </w:pPr>
      <w:r w:rsidRPr="001A7D9E">
        <w:rPr>
          <w:rFonts w:ascii="문체부 쓰기 정체" w:eastAsia="문체부 쓰기 정체" w:hAnsi="문체부 쓰기 정체"/>
          <w:b/>
          <w:noProof/>
          <w:sz w:val="48"/>
          <w:lang w:val="en-US"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4FFCC047" wp14:editId="2E6934CB">
                <wp:simplePos x="0" y="0"/>
                <wp:positionH relativeFrom="column">
                  <wp:posOffset>3570551</wp:posOffset>
                </wp:positionH>
                <wp:positionV relativeFrom="paragraph">
                  <wp:posOffset>636120</wp:posOffset>
                </wp:positionV>
                <wp:extent cx="236093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3D29" w:rsidRPr="0053000A" w:rsidRDefault="0053000A" w:rsidP="00A105DD">
                            <w:pPr>
                              <w:rPr>
                                <w:rFonts w:ascii="서울한강체 EB" w:eastAsia="서울한강체 EB" w:hAnsi="서울한강체 EB" w:cs="나눔고딕코딩" w:hint="eastAsia"/>
                                <w:sz w:val="40"/>
                              </w:rPr>
                            </w:pPr>
                            <w:r w:rsidRPr="0053000A">
                              <w:rPr>
                                <w:rFonts w:ascii="서울한강체 EB" w:eastAsia="서울한강체 EB" w:hAnsi="서울한강체 EB" w:cs="나눔고딕코딩" w:hint="eastAsia"/>
                                <w:sz w:val="40"/>
                              </w:rPr>
                              <w:t>고3이</w:t>
                            </w:r>
                            <w:r w:rsidRPr="0053000A">
                              <w:rPr>
                                <w:rFonts w:ascii="서울한강체 EB" w:eastAsia="서울한강체 EB" w:hAnsi="서울한강체 EB" w:cs="나눔고딕코딩"/>
                                <w:sz w:val="40"/>
                              </w:rPr>
                              <w:t>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FFCC04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1.15pt;margin-top:50.1pt;width:185.9pt;height:110.6pt;z-index:2516541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" filled="f" stroked="f">
                <v:textbox style="mso-fit-shape-to-text:t">
                  <w:txbxContent>
                    <w:p w:rsidR="00E03D29" w:rsidRPr="0053000A" w:rsidRDefault="0053000A" w:rsidP="00A105DD">
                      <w:pPr>
                        <w:rPr>
                          <w:rFonts w:ascii="서울한강체 EB" w:eastAsia="서울한강체 EB" w:hAnsi="서울한강체 EB" w:cs="나눔고딕코딩" w:hint="eastAsia"/>
                          <w:sz w:val="40"/>
                        </w:rPr>
                      </w:pPr>
                      <w:r w:rsidRPr="0053000A">
                        <w:rPr>
                          <w:rFonts w:ascii="서울한강체 EB" w:eastAsia="서울한강체 EB" w:hAnsi="서울한강체 EB" w:cs="나눔고딕코딩" w:hint="eastAsia"/>
                          <w:sz w:val="40"/>
                        </w:rPr>
                        <w:t>고3이</w:t>
                      </w:r>
                      <w:r w:rsidRPr="0053000A">
                        <w:rPr>
                          <w:rFonts w:ascii="서울한강체 EB" w:eastAsia="서울한강체 EB" w:hAnsi="서울한강체 EB" w:cs="나눔고딕코딩"/>
                          <w:sz w:val="40"/>
                        </w:rPr>
                        <w:t>다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77C9">
        <w:rPr>
          <w:noProof/>
          <w:lang w:val="en-US"/>
        </w:rPr>
        <w:drawing>
          <wp:anchor distT="0" distB="0" distL="114300" distR="114300" simplePos="0" relativeHeight="251651072" behindDoc="0" locked="0" layoutInCell="1" allowOverlap="1" wp14:anchorId="07DE585A" wp14:editId="77F022B3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71740" cy="4810125"/>
            <wp:effectExtent l="0" t="0" r="0" b="9525"/>
            <wp:wrapSquare wrapText="bothSides"/>
            <wp:docPr id="85" name="Picture 85" descr="D:\relilau\기사\(movie)-spartan-Leonidas-blood-warriors-1564755-2552x3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D:\relilau\기사\(movie)-spartan-Leonidas-blood-warriors-1564755-2552x350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18" b="39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74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3C0" w:rsidRDefault="00F510C8" w:rsidP="005253C0">
      <w:pPr>
        <w:jc w:val="center"/>
        <w:rPr>
          <w:rFonts w:ascii="서울한강체 EB" w:eastAsia="서울한강체 EB" w:hAnsi="서울한강체 EB" w:cs="나눔고딕코딩"/>
          <w:sz w:val="48"/>
          <w:lang w:val="en-US"/>
        </w:rPr>
      </w:pPr>
      <w:r w:rsidRPr="002574A9">
        <w:rPr>
          <w:rFonts w:ascii="서울한강체 EB" w:eastAsia="서울한강체 EB" w:hAnsi="서울한강체 EB" w:cs="나눔고딕코딩" w:hint="eastAsia"/>
          <w:sz w:val="48"/>
          <w:lang w:val="en-US"/>
        </w:rPr>
        <w:t>고등</w:t>
      </w:r>
      <w:r w:rsidR="005253C0">
        <w:rPr>
          <w:rFonts w:ascii="서울한강체 EB" w:eastAsia="서울한강체 EB" w:hAnsi="서울한강체 EB" w:cs="나눔고딕코딩" w:hint="eastAsia"/>
          <w:sz w:val="48"/>
          <w:lang w:val="en-US"/>
        </w:rPr>
        <w:t xml:space="preserve">학생이 한국에서 </w:t>
      </w:r>
    </w:p>
    <w:p w:rsidR="00A105DD" w:rsidRPr="005253C0" w:rsidRDefault="005253C0" w:rsidP="005253C0">
      <w:pPr>
        <w:jc w:val="center"/>
        <w:rPr>
          <w:rFonts w:ascii="서울한강체 EB" w:eastAsia="서울한강체 EB" w:hAnsi="서울한강체 EB" w:cs="나눔고딕코딩"/>
          <w:sz w:val="48"/>
          <w:lang w:val="en-US"/>
        </w:rPr>
      </w:pPr>
      <w:r>
        <w:rPr>
          <w:rFonts w:ascii="서울한강체 EB" w:eastAsia="서울한강체 EB" w:hAnsi="서울한강체 EB" w:cs="나눔고딕코딩" w:hint="eastAsia"/>
          <w:sz w:val="48"/>
          <w:lang w:val="en-US"/>
        </w:rPr>
        <w:t xml:space="preserve">컴퓨터 보안전문가를 </w:t>
      </w:r>
      <w:r w:rsidR="00987ED0">
        <w:rPr>
          <w:rFonts w:ascii="서울한강체 EB" w:eastAsia="서울한강체 EB" w:hAnsi="서울한강체 EB" w:cs="나눔고딕코딩" w:hint="eastAsia"/>
          <w:sz w:val="48"/>
          <w:lang w:val="en-US"/>
        </w:rPr>
        <w:t>꿈꾸면서 생각할 것들</w:t>
      </w:r>
    </w:p>
    <w:p w:rsidR="00A105DD" w:rsidRPr="008B66C3" w:rsidRDefault="00A105DD" w:rsidP="00A105DD">
      <w:pPr>
        <w:rPr>
          <w:lang w:val="en-US"/>
        </w:rPr>
      </w:pPr>
    </w:p>
    <w:p w:rsidR="00A105DD" w:rsidRPr="002574A9" w:rsidRDefault="00A105DD" w:rsidP="00A105DD">
      <w:pPr>
        <w:jc w:val="right"/>
        <w:rPr>
          <w:rFonts w:ascii="서울한강체 EB" w:eastAsia="서울한강체 EB" w:hAnsi="서울한강체 EB" w:cs="함초롬돋움"/>
          <w:sz w:val="28"/>
          <w:lang w:val="en-US"/>
        </w:rPr>
      </w:pPr>
      <w:r w:rsidRPr="002574A9">
        <w:rPr>
          <w:rFonts w:ascii="서울한강체 EB" w:eastAsia="서울한강체 EB" w:hAnsi="서울한강체 EB" w:cs="함초롬돋움" w:hint="eastAsia"/>
          <w:sz w:val="28"/>
          <w:lang w:val="en-US"/>
        </w:rPr>
        <w:t xml:space="preserve">3417 </w:t>
      </w:r>
      <w:r w:rsidRPr="002574A9">
        <w:rPr>
          <w:rFonts w:ascii="서울한강체 EB" w:eastAsia="서울한강체 EB" w:hAnsi="서울한강체 EB" w:cs="함초롬돋움"/>
          <w:sz w:val="28"/>
          <w:lang w:val="en-US"/>
        </w:rPr>
        <w:t>–</w:t>
      </w:r>
      <w:r w:rsidRPr="002574A9">
        <w:rPr>
          <w:rFonts w:ascii="서울한강체 EB" w:eastAsia="서울한강체 EB" w:hAnsi="서울한강체 EB" w:cs="함초롬돋움" w:hint="eastAsia"/>
          <w:sz w:val="28"/>
          <w:lang w:val="en-US"/>
        </w:rPr>
        <w:t xml:space="preserve"> 박성호</w:t>
      </w:r>
    </w:p>
    <w:p w:rsidR="00A105DD" w:rsidRDefault="00A105DD" w:rsidP="00A105DD">
      <w:pPr>
        <w:rPr>
          <w:rFonts w:ascii="함초롬돋움" w:eastAsia="함초롬돋움" w:hAnsi="함초롬돋움" w:cs="함초롬돋움"/>
          <w:lang w:val="en-US"/>
        </w:rPr>
      </w:pPr>
    </w:p>
    <w:p w:rsidR="00A14A0B" w:rsidRPr="002574A9" w:rsidRDefault="00A14A0B" w:rsidP="00292F2E">
      <w:pPr>
        <w:ind w:firstLineChars="100" w:firstLine="324"/>
        <w:rPr>
          <w:rFonts w:ascii="서울남산체 B" w:eastAsia="서울남산체 B" w:hAnsi="서울남산체 B" w:cs="함초롬돋움"/>
          <w:sz w:val="36"/>
          <w:lang w:val="en-US"/>
        </w:rPr>
      </w:pPr>
      <w:r w:rsidRPr="002574A9">
        <w:rPr>
          <w:rFonts w:ascii="서울남산체 B" w:eastAsia="서울남산체 B" w:hAnsi="서울남산체 B" w:cs="함초롬돋움" w:hint="eastAsia"/>
          <w:sz w:val="36"/>
          <w:lang w:val="en-US"/>
        </w:rPr>
        <w:t>먼저 하는 이야기</w:t>
      </w:r>
    </w:p>
    <w:p w:rsidR="00A14A0B" w:rsidRDefault="00A14A0B" w:rsidP="00292F2E">
      <w:pPr>
        <w:ind w:firstLineChars="100" w:firstLine="233"/>
        <w:rPr>
          <w:rFonts w:ascii="함초롬돋움" w:eastAsia="함초롬돋움" w:hAnsi="함초롬돋움" w:cs="함초롬돋움"/>
          <w:lang w:val="en-US"/>
        </w:rPr>
      </w:pPr>
    </w:p>
    <w:p w:rsidR="00A105DD" w:rsidRPr="00E70CBC" w:rsidRDefault="00A105DD" w:rsidP="00DC1101">
      <w:pPr>
        <w:spacing w:line="276" w:lineRule="auto"/>
        <w:ind w:firstLineChars="100" w:firstLine="255"/>
        <w:jc w:val="both"/>
        <w:rPr>
          <w:rFonts w:ascii="서울한강체 L" w:eastAsia="서울한강체 L" w:hAnsi="서울한강체 L" w:cs="함초롬돋움"/>
          <w:sz w:val="28"/>
          <w:lang w:val="en-US"/>
        </w:rPr>
      </w:pPr>
      <w:r w:rsidRPr="00E70CBC">
        <w:rPr>
          <w:rFonts w:ascii="서울한강체 L" w:eastAsia="서울한강체 L" w:hAnsi="서울한강체 L" w:cs="함초롬돋움" w:hint="eastAsia"/>
          <w:sz w:val="28"/>
          <w:lang w:val="en-US"/>
        </w:rPr>
        <w:t xml:space="preserve">필자를 포함한 한국의 수많은 학생들이 컴퓨터 보안 전문가로서 살기를 원하고 있다. 보안 업계에 종사하시는 분들은 자신들의 업무에 자긍심을 가지고 계신다. 또한 직업의 특성 상 대부분 보안 업계의 분위기는 딱딱하다라는 표현이 어울리진 않는다. 오히려 자유로운 분위기 속에서 인터넷과 오프라인 모임을 통해 어느 분야의 학문보다 정보의 교류가 활발하게 이루어지는 것이 해킹/보안 분야의 일반적인 지식 습득 방식이다. 다른 분야에 비해 어린 나이의 능력자들이 많은 이유이기도 한다. </w:t>
      </w:r>
      <w:r w:rsidR="009D7217" w:rsidRPr="00E70CBC">
        <w:rPr>
          <w:rFonts w:ascii="서울한강체 L" w:eastAsia="서울한강체 L" w:hAnsi="서울한강체 L" w:cs="함초롬돋움" w:hint="eastAsia"/>
          <w:sz w:val="28"/>
          <w:lang w:val="en-US"/>
        </w:rPr>
        <w:t xml:space="preserve">가장 큰 특징은 </w:t>
      </w:r>
      <w:r w:rsidRPr="00E70CBC">
        <w:rPr>
          <w:rFonts w:ascii="서울한강체 L" w:eastAsia="서울한강체 L" w:hAnsi="서울한강체 L" w:cs="함초롬돋움" w:hint="eastAsia"/>
          <w:sz w:val="28"/>
          <w:lang w:val="en-US"/>
        </w:rPr>
        <w:t>업무에서 다루는 주제들</w:t>
      </w:r>
      <w:r w:rsidR="00001C2E" w:rsidRPr="00E70CBC">
        <w:rPr>
          <w:rFonts w:ascii="서울한강체 L" w:eastAsia="서울한강체 L" w:hAnsi="서울한강체 L" w:cs="함초롬돋움" w:hint="eastAsia"/>
          <w:sz w:val="28"/>
          <w:lang w:val="en-US"/>
        </w:rPr>
        <w:t>이</w:t>
      </w:r>
      <w:r w:rsidRPr="00E70CBC">
        <w:rPr>
          <w:rFonts w:ascii="서울한강체 L" w:eastAsia="서울한강체 L" w:hAnsi="서울한강체 L" w:cs="함초롬돋움" w:hint="eastAsia"/>
          <w:sz w:val="28"/>
          <w:lang w:val="en-US"/>
        </w:rPr>
        <w:t xml:space="preserve"> </w:t>
      </w:r>
      <w:r w:rsidR="00BF475B" w:rsidRPr="00E70CBC">
        <w:rPr>
          <w:rFonts w:ascii="서울한강체 L" w:eastAsia="서울한강체 L" w:hAnsi="서울한강체 L" w:cs="함초롬돋움" w:hint="eastAsia"/>
          <w:sz w:val="28"/>
          <w:lang w:val="en-US"/>
        </w:rPr>
        <w:t>흥미롭</w:t>
      </w:r>
      <w:r w:rsidRPr="00E70CBC">
        <w:rPr>
          <w:rFonts w:ascii="서울한강체 L" w:eastAsia="서울한강체 L" w:hAnsi="서울한강체 L" w:cs="함초롬돋움" w:hint="eastAsia"/>
          <w:sz w:val="28"/>
          <w:lang w:val="en-US"/>
        </w:rPr>
        <w:t>다</w:t>
      </w:r>
      <w:r w:rsidR="002178D2" w:rsidRPr="00E70CBC">
        <w:rPr>
          <w:rFonts w:ascii="서울한강체 L" w:eastAsia="서울한강체 L" w:hAnsi="서울한강체 L" w:cs="함초롬돋움" w:hint="eastAsia"/>
          <w:sz w:val="28"/>
          <w:lang w:val="en-US"/>
        </w:rPr>
        <w:t>는 것이다</w:t>
      </w:r>
      <w:r w:rsidRPr="00E70CBC">
        <w:rPr>
          <w:rFonts w:ascii="서울한강체 L" w:eastAsia="서울한강체 L" w:hAnsi="서울한강체 L" w:cs="함초롬돋움" w:hint="eastAsia"/>
          <w:sz w:val="28"/>
          <w:lang w:val="en-US"/>
        </w:rPr>
        <w:t>.</w:t>
      </w:r>
      <w:r w:rsidR="00BF475B" w:rsidRPr="00E70CBC">
        <w:rPr>
          <w:rFonts w:ascii="서울한강체 L" w:eastAsia="서울한강체 L" w:hAnsi="서울한강체 L" w:cs="함초롬돋움"/>
          <w:sz w:val="28"/>
          <w:lang w:val="en-US"/>
        </w:rPr>
        <w:t xml:space="preserve"> </w:t>
      </w:r>
      <w:r w:rsidR="00924449" w:rsidRPr="00E70CBC">
        <w:rPr>
          <w:rFonts w:ascii="서울한강체 L" w:eastAsia="서울한강체 L" w:hAnsi="서울한강체 L" w:cs="함초롬돋움" w:hint="eastAsia"/>
          <w:sz w:val="28"/>
          <w:lang w:val="en-US"/>
        </w:rPr>
        <w:t>이런 매력적인 직업이 또 있을까.</w:t>
      </w:r>
    </w:p>
    <w:p w:rsidR="00D336C6" w:rsidRPr="00E70CBC" w:rsidRDefault="00D336C6" w:rsidP="00DC1101">
      <w:pPr>
        <w:spacing w:line="276" w:lineRule="auto"/>
        <w:ind w:firstLineChars="100" w:firstLine="255"/>
        <w:jc w:val="both"/>
        <w:rPr>
          <w:rFonts w:ascii="서울한강체 L" w:eastAsia="서울한강체 L" w:hAnsi="서울한강체 L" w:cs="함초롬돋움"/>
          <w:sz w:val="28"/>
          <w:lang w:val="en-US"/>
        </w:rPr>
      </w:pPr>
    </w:p>
    <w:p w:rsidR="00A105DD" w:rsidRPr="00E70CBC" w:rsidRDefault="00D336C6" w:rsidP="00DC1101">
      <w:pPr>
        <w:spacing w:line="276" w:lineRule="auto"/>
        <w:ind w:firstLineChars="100" w:firstLine="255"/>
        <w:jc w:val="both"/>
        <w:rPr>
          <w:rFonts w:ascii="서울한강체 L" w:eastAsia="서울한강체 L" w:hAnsi="서울한강체 L" w:cs="함초롬돋움"/>
          <w:sz w:val="28"/>
          <w:lang w:val="en-US"/>
        </w:rPr>
      </w:pPr>
      <w:r w:rsidRPr="00E70CBC">
        <w:rPr>
          <w:rFonts w:ascii="서울한강체 L" w:eastAsia="서울한강체 L" w:hAnsi="서울한강체 L" w:cs="함초롬돋움" w:hint="eastAsia"/>
          <w:sz w:val="28"/>
          <w:lang w:val="en-US"/>
        </w:rPr>
        <w:t xml:space="preserve">하지만 모든 직업이 그렇듯 컴퓨터 보안 전문가가 되기 위한 길은 험하고 힘들다. </w:t>
      </w:r>
      <w:r w:rsidR="00636F1E" w:rsidRPr="00E70CBC">
        <w:rPr>
          <w:rFonts w:ascii="서울한강체 L" w:eastAsia="서울한강체 L" w:hAnsi="서울한강체 L" w:cs="함초롬돋움" w:hint="eastAsia"/>
          <w:sz w:val="28"/>
          <w:lang w:val="en-US"/>
        </w:rPr>
        <w:t>필자</w:t>
      </w:r>
      <w:r w:rsidR="00FB38FD" w:rsidRPr="00E70CBC">
        <w:rPr>
          <w:rFonts w:ascii="서울한강체 L" w:eastAsia="서울한강체 L" w:hAnsi="서울한강체 L" w:cs="함초롬돋움" w:hint="eastAsia"/>
          <w:sz w:val="28"/>
          <w:lang w:val="en-US"/>
        </w:rPr>
        <w:t xml:space="preserve">는 이런 험한 길을 걷기를 자청하는 </w:t>
      </w:r>
      <w:r w:rsidR="00467C22">
        <w:rPr>
          <w:rFonts w:ascii="서울한강체 L" w:eastAsia="서울한강체 L" w:hAnsi="서울한강체 L" w:cs="함초롬돋움" w:hint="eastAsia"/>
          <w:sz w:val="28"/>
          <w:lang w:val="en-US"/>
        </w:rPr>
        <w:t>고등</w:t>
      </w:r>
      <w:r w:rsidR="00FB38FD" w:rsidRPr="00E70CBC">
        <w:rPr>
          <w:rFonts w:ascii="서울한강체 L" w:eastAsia="서울한강체 L" w:hAnsi="서울한강체 L" w:cs="함초롬돋움" w:hint="eastAsia"/>
          <w:sz w:val="28"/>
          <w:lang w:val="en-US"/>
        </w:rPr>
        <w:t xml:space="preserve">학생의 입장에서 </w:t>
      </w:r>
      <w:r w:rsidR="004C3BB7" w:rsidRPr="00E70CBC">
        <w:rPr>
          <w:rFonts w:ascii="서울한강체 L" w:eastAsia="서울한강체 L" w:hAnsi="서울한강체 L" w:cs="함초롬돋움" w:hint="eastAsia"/>
          <w:sz w:val="28"/>
          <w:lang w:val="en-US"/>
        </w:rPr>
        <w:t xml:space="preserve">우리나라에서 컴퓨터 보안 전문가가 </w:t>
      </w:r>
      <w:r w:rsidR="00043143" w:rsidRPr="00E70CBC">
        <w:rPr>
          <w:rFonts w:ascii="서울한강체 L" w:eastAsia="서울한강체 L" w:hAnsi="서울한강체 L" w:cs="함초롬돋움" w:hint="eastAsia"/>
          <w:sz w:val="28"/>
          <w:lang w:val="en-US"/>
        </w:rPr>
        <w:t>되기 위해 신경 써야 할</w:t>
      </w:r>
      <w:r w:rsidR="004C3BB7" w:rsidRPr="00E70CBC">
        <w:rPr>
          <w:rFonts w:ascii="서울한강체 L" w:eastAsia="서울한강체 L" w:hAnsi="서울한강체 L" w:cs="함초롬돋움" w:hint="eastAsia"/>
          <w:sz w:val="28"/>
          <w:lang w:val="en-US"/>
        </w:rPr>
        <w:t xml:space="preserve"> 것에 대해 이야기 해보겠다.</w:t>
      </w:r>
      <w:r w:rsidR="00224093" w:rsidRPr="00E70CBC">
        <w:rPr>
          <w:rFonts w:ascii="서울한강체 L" w:eastAsia="서울한강체 L" w:hAnsi="서울한강체 L" w:cs="함초롬돋움" w:hint="eastAsia"/>
          <w:sz w:val="28"/>
          <w:lang w:val="en-US"/>
        </w:rPr>
        <w:t xml:space="preserve"> </w:t>
      </w:r>
      <w:proofErr w:type="spellStart"/>
      <w:r w:rsidR="00F37960">
        <w:rPr>
          <w:rFonts w:ascii="서울한강체 L" w:eastAsia="서울한강체 L" w:hAnsi="서울한강체 L" w:cs="함초롬돋움" w:hint="eastAsia"/>
          <w:sz w:val="28"/>
          <w:lang w:val="en-US"/>
        </w:rPr>
        <w:t>초짜의</w:t>
      </w:r>
      <w:proofErr w:type="spellEnd"/>
      <w:r w:rsidR="00F37960">
        <w:rPr>
          <w:rFonts w:ascii="서울한강체 L" w:eastAsia="서울한강체 L" w:hAnsi="서울한강체 L" w:cs="함초롬돋움" w:hint="eastAsia"/>
          <w:sz w:val="28"/>
          <w:lang w:val="en-US"/>
        </w:rPr>
        <w:t xml:space="preserve"> 입장에서 적게나마 얻은 경험을 토대로 설명하기 때문에 많은 것을 바라진 말자.</w:t>
      </w: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2A6FDD" w:rsidP="007D5AC1">
      <w:pPr>
        <w:rPr>
          <w:lang w:val="en-US"/>
        </w:rPr>
      </w:pPr>
      <w:r w:rsidRPr="004E1A80">
        <w:rPr>
          <w:noProof/>
          <w:lang w:val="en-US"/>
        </w:rPr>
        <w:lastRenderedPageBreak/>
        <mc:AlternateContent>
          <mc:Choice Requires="wps">
            <w:drawing>
              <wp:anchor distT="36576" distB="36576" distL="36576" distR="36576" simplePos="0" relativeHeight="251658240" behindDoc="0" locked="0" layoutInCell="1" allowOverlap="1" wp14:anchorId="7080CDAE" wp14:editId="185F90D6">
                <wp:simplePos x="0" y="0"/>
                <wp:positionH relativeFrom="margin">
                  <wp:align>left</wp:align>
                </wp:positionH>
                <wp:positionV relativeFrom="page">
                  <wp:posOffset>9525</wp:posOffset>
                </wp:positionV>
                <wp:extent cx="3019425" cy="2541722"/>
                <wp:effectExtent l="0" t="0" r="9525" b="0"/>
                <wp:wrapNone/>
                <wp:docPr id="8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9425" cy="25417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03D29" w:rsidRPr="002A6FDD" w:rsidRDefault="00E03D29" w:rsidP="009079C4">
                            <w:pPr>
                              <w:pStyle w:val="MyHeadtitle"/>
                              <w:rPr>
                                <w:rFonts w:ascii="THIN" w:eastAsia="210 동화책 R" w:hAnsi="THIN"/>
                                <w:color w:val="8496B0" w:themeColor="text2" w:themeTint="99"/>
                                <w:sz w:val="192"/>
                                <w:szCs w:val="192"/>
                              </w:rPr>
                            </w:pPr>
                            <w:r w:rsidRPr="002A6FDD">
                              <w:rPr>
                                <w:rFonts w:ascii="THIN" w:eastAsia="210 동화책 R" w:hAnsi="THIN"/>
                                <w:color w:val="8496B0" w:themeColor="text2" w:themeTint="99"/>
                                <w:sz w:val="192"/>
                                <w:szCs w:val="192"/>
                              </w:rPr>
                              <w:t>1</w:t>
                            </w:r>
                          </w:p>
                          <w:p w:rsidR="00E03D29" w:rsidRPr="00DE564D" w:rsidRDefault="00E03D29" w:rsidP="009079C4">
                            <w:pPr>
                              <w:pStyle w:val="MyHeadtitle"/>
                              <w:rPr>
                                <w:rFonts w:ascii="서울한강체 EB" w:eastAsia="서울한강체 EB" w:hAnsi="서울한강체 EB"/>
                                <w:color w:val="8496B0" w:themeColor="text2" w:themeTint="99"/>
                                <w:sz w:val="48"/>
                              </w:rPr>
                            </w:pPr>
                            <w:r w:rsidRPr="00DE564D">
                              <w:rPr>
                                <w:rFonts w:ascii="서울한강체 EB" w:eastAsia="서울한강체 EB" w:hAnsi="서울한강체 EB" w:hint="eastAsia"/>
                                <w:color w:val="8496B0" w:themeColor="text2" w:themeTint="99"/>
                                <w:sz w:val="48"/>
                              </w:rPr>
                              <w:t>대</w:t>
                            </w:r>
                            <w:r w:rsidRPr="00DE564D">
                              <w:rPr>
                                <w:rFonts w:ascii="서울한강체 EB" w:eastAsia="서울한강체 EB" w:hAnsi="서울한강체 EB"/>
                                <w:color w:val="8496B0" w:themeColor="text2" w:themeTint="99"/>
                                <w:sz w:val="48"/>
                              </w:rPr>
                              <w:t>학</w:t>
                            </w:r>
                            <w:r w:rsidRPr="00DE564D">
                              <w:rPr>
                                <w:rFonts w:ascii="서울한강체 EB" w:eastAsia="서울한강체 EB" w:hAnsi="서울한강체 EB" w:hint="eastAsia"/>
                                <w:color w:val="8496B0" w:themeColor="text2" w:themeTint="99"/>
                                <w:sz w:val="48"/>
                              </w:rPr>
                              <w:t xml:space="preserve"> 먼</w:t>
                            </w:r>
                            <w:r w:rsidRPr="00DE564D">
                              <w:rPr>
                                <w:rFonts w:ascii="서울한강체 EB" w:eastAsia="서울한강체 EB" w:hAnsi="서울한강체 EB"/>
                                <w:color w:val="8496B0" w:themeColor="text2" w:themeTint="99"/>
                                <w:sz w:val="48"/>
                              </w:rPr>
                              <w:t>저</w:t>
                            </w:r>
                          </w:p>
                          <w:p w:rsidR="00E03D29" w:rsidRPr="00DE564D" w:rsidRDefault="00370C08" w:rsidP="009E1F92">
                            <w:pPr>
                              <w:pStyle w:val="My"/>
                              <w:jc w:val="both"/>
                              <w:rPr>
                                <w:rStyle w:val="sowc"/>
                                <w:rFonts w:ascii="서울남산체 B" w:eastAsia="서울남산체 B" w:hAnsi="서울남산체 B" w:cs="함초롬돋움"/>
                                <w:color w:val="2E74B5" w:themeColor="accent1" w:themeShade="BF"/>
                                <w:lang w:val="en-US"/>
                              </w:rPr>
                            </w:pPr>
                            <w:r>
                              <w:rPr>
                                <w:rStyle w:val="sowc"/>
                                <w:rFonts w:ascii="서울남산체 B" w:eastAsia="서울남산체 B" w:hAnsi="서울남산체 B" w:cs="함초롬돋움" w:hint="eastAsia"/>
                                <w:color w:val="2E74B5" w:themeColor="accent1" w:themeShade="BF"/>
                                <w:lang w:val="en-US"/>
                              </w:rPr>
                              <w:t>시답잖은</w:t>
                            </w:r>
                            <w:r w:rsidR="003B1E6E">
                              <w:rPr>
                                <w:rStyle w:val="sowc"/>
                                <w:rFonts w:ascii="서울남산체 B" w:eastAsia="서울남산체 B" w:hAnsi="서울남산체 B" w:cs="함초롬돋움" w:hint="eastAsia"/>
                                <w:color w:val="2E74B5" w:themeColor="accent1" w:themeShade="BF"/>
                                <w:lang w:val="en-US"/>
                              </w:rPr>
                              <w:t xml:space="preserve"> 이</w:t>
                            </w:r>
                            <w:r w:rsidR="003B1E6E">
                              <w:rPr>
                                <w:rStyle w:val="sowc"/>
                                <w:rFonts w:ascii="서울남산체 B" w:eastAsia="서울남산체 B" w:hAnsi="서울남산체 B" w:cs="함초롬돋움"/>
                                <w:color w:val="2E74B5" w:themeColor="accent1" w:themeShade="BF"/>
                                <w:lang w:val="en-US"/>
                              </w:rPr>
                              <w:t>야기</w:t>
                            </w:r>
                          </w:p>
                          <w:p w:rsidR="00E03D29" w:rsidRPr="00B3059B" w:rsidRDefault="00E03D29" w:rsidP="009079C4">
                            <w:pPr>
                              <w:pStyle w:val="My"/>
                              <w:jc w:val="both"/>
                              <w:rPr>
                                <w:rStyle w:val="sowc"/>
                                <w:color w:val="99336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80CDAE" id="Text Box 21" o:spid="_x0000_s1027" type="#_x0000_t202" style="position:absolute;margin-left:0;margin-top:.75pt;width:237.75pt;height:200.15pt;z-index:251658240;visibility:visible;mso-wrap-style:square;mso-width-percent:0;mso-height-percent:0;mso-wrap-distance-left:2.88pt;mso-wrap-distance-top:2.88pt;mso-wrap-distance-right:2.88pt;mso-wrap-distance-bottom:2.88pt;mso-position-horizontal:lef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" filled="f" fillcolor="#fffffe" stroked="f" strokecolor="#212120" insetpen="t">
                <v:textbox inset="2.88pt,2.88pt,2.88pt,2.88pt">
                  <w:txbxContent>
                    <w:p w:rsidR="00E03D29" w:rsidRPr="002A6FDD" w:rsidRDefault="00E03D29" w:rsidP="009079C4">
                      <w:pPr>
                        <w:pStyle w:val="MyHeadtitle"/>
                        <w:rPr>
                          <w:rFonts w:ascii="THIN" w:eastAsia="210 동화책 R" w:hAnsi="THIN"/>
                          <w:color w:val="8496B0" w:themeColor="text2" w:themeTint="99"/>
                          <w:sz w:val="192"/>
                          <w:szCs w:val="192"/>
                        </w:rPr>
                      </w:pPr>
                      <w:r w:rsidRPr="002A6FDD">
                        <w:rPr>
                          <w:rFonts w:ascii="THIN" w:eastAsia="210 동화책 R" w:hAnsi="THIN"/>
                          <w:color w:val="8496B0" w:themeColor="text2" w:themeTint="99"/>
                          <w:sz w:val="192"/>
                          <w:szCs w:val="192"/>
                        </w:rPr>
                        <w:t>1</w:t>
                      </w:r>
                    </w:p>
                    <w:p w:rsidR="00E03D29" w:rsidRPr="00DE564D" w:rsidRDefault="00E03D29" w:rsidP="009079C4">
                      <w:pPr>
                        <w:pStyle w:val="MyHeadtitle"/>
                        <w:rPr>
                          <w:rFonts w:ascii="서울한강체 EB" w:eastAsia="서울한강체 EB" w:hAnsi="서울한강체 EB"/>
                          <w:color w:val="8496B0" w:themeColor="text2" w:themeTint="99"/>
                          <w:sz w:val="48"/>
                        </w:rPr>
                      </w:pPr>
                      <w:r w:rsidRPr="00DE564D">
                        <w:rPr>
                          <w:rFonts w:ascii="서울한강체 EB" w:eastAsia="서울한강체 EB" w:hAnsi="서울한강체 EB" w:hint="eastAsia"/>
                          <w:color w:val="8496B0" w:themeColor="text2" w:themeTint="99"/>
                          <w:sz w:val="48"/>
                        </w:rPr>
                        <w:t>대</w:t>
                      </w:r>
                      <w:r w:rsidRPr="00DE564D">
                        <w:rPr>
                          <w:rFonts w:ascii="서울한강체 EB" w:eastAsia="서울한강체 EB" w:hAnsi="서울한강체 EB"/>
                          <w:color w:val="8496B0" w:themeColor="text2" w:themeTint="99"/>
                          <w:sz w:val="48"/>
                        </w:rPr>
                        <w:t>학</w:t>
                      </w:r>
                      <w:r w:rsidRPr="00DE564D">
                        <w:rPr>
                          <w:rFonts w:ascii="서울한강체 EB" w:eastAsia="서울한강체 EB" w:hAnsi="서울한강체 EB" w:hint="eastAsia"/>
                          <w:color w:val="8496B0" w:themeColor="text2" w:themeTint="99"/>
                          <w:sz w:val="48"/>
                        </w:rPr>
                        <w:t xml:space="preserve"> 먼</w:t>
                      </w:r>
                      <w:r w:rsidRPr="00DE564D">
                        <w:rPr>
                          <w:rFonts w:ascii="서울한강체 EB" w:eastAsia="서울한강체 EB" w:hAnsi="서울한강체 EB"/>
                          <w:color w:val="8496B0" w:themeColor="text2" w:themeTint="99"/>
                          <w:sz w:val="48"/>
                        </w:rPr>
                        <w:t>저</w:t>
                      </w:r>
                    </w:p>
                    <w:p w:rsidR="00E03D29" w:rsidRPr="00DE564D" w:rsidRDefault="00370C08" w:rsidP="009E1F92">
                      <w:pPr>
                        <w:pStyle w:val="My"/>
                        <w:jc w:val="both"/>
                        <w:rPr>
                          <w:rStyle w:val="sowc"/>
                          <w:rFonts w:ascii="서울남산체 B" w:eastAsia="서울남산체 B" w:hAnsi="서울남산체 B" w:cs="함초롬돋움"/>
                          <w:color w:val="2E74B5" w:themeColor="accent1" w:themeShade="BF"/>
                          <w:lang w:val="en-US"/>
                        </w:rPr>
                      </w:pPr>
                      <w:r>
                        <w:rPr>
                          <w:rStyle w:val="sowc"/>
                          <w:rFonts w:ascii="서울남산체 B" w:eastAsia="서울남산체 B" w:hAnsi="서울남산체 B" w:cs="함초롬돋움" w:hint="eastAsia"/>
                          <w:color w:val="2E74B5" w:themeColor="accent1" w:themeShade="BF"/>
                          <w:lang w:val="en-US"/>
                        </w:rPr>
                        <w:t>시답잖은</w:t>
                      </w:r>
                      <w:r w:rsidR="003B1E6E">
                        <w:rPr>
                          <w:rStyle w:val="sowc"/>
                          <w:rFonts w:ascii="서울남산체 B" w:eastAsia="서울남산체 B" w:hAnsi="서울남산체 B" w:cs="함초롬돋움" w:hint="eastAsia"/>
                          <w:color w:val="2E74B5" w:themeColor="accent1" w:themeShade="BF"/>
                          <w:lang w:val="en-US"/>
                        </w:rPr>
                        <w:t xml:space="preserve"> 이</w:t>
                      </w:r>
                      <w:r w:rsidR="003B1E6E">
                        <w:rPr>
                          <w:rStyle w:val="sowc"/>
                          <w:rFonts w:ascii="서울남산체 B" w:eastAsia="서울남산체 B" w:hAnsi="서울남산체 B" w:cs="함초롬돋움"/>
                          <w:color w:val="2E74B5" w:themeColor="accent1" w:themeShade="BF"/>
                          <w:lang w:val="en-US"/>
                        </w:rPr>
                        <w:t>야기</w:t>
                      </w:r>
                    </w:p>
                    <w:p w:rsidR="00E03D29" w:rsidRPr="00B3059B" w:rsidRDefault="00E03D29" w:rsidP="009079C4">
                      <w:pPr>
                        <w:pStyle w:val="My"/>
                        <w:jc w:val="both"/>
                        <w:rPr>
                          <w:rStyle w:val="sowc"/>
                          <w:color w:val="993366"/>
                          <w:lang w:val="en-US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4A73BF" w:rsidRPr="004E1A80" w:rsidRDefault="004A73BF" w:rsidP="007D5AC1">
      <w:pPr>
        <w:rPr>
          <w:lang w:val="en-US"/>
        </w:rPr>
      </w:pPr>
    </w:p>
    <w:p w:rsidR="004A73BF" w:rsidRDefault="00D464E3" w:rsidP="007D5AC1">
      <w:pPr>
        <w:rPr>
          <w:lang w:val="en-US"/>
        </w:rPr>
      </w:pPr>
      <w:r w:rsidRPr="004E1A80">
        <w:rPr>
          <w:noProof/>
          <w:lang w:val="en-US"/>
        </w:rPr>
        <mc:AlternateContent>
          <mc:Choice Requires="wps">
            <w:drawing>
              <wp:anchor distT="36576" distB="36576" distL="36576" distR="36576" simplePos="0" relativeHeight="251644928" behindDoc="0" locked="0" layoutInCell="1" allowOverlap="1" wp14:anchorId="2CC223F1" wp14:editId="2EE9ADB8">
                <wp:simplePos x="0" y="0"/>
                <wp:positionH relativeFrom="margin">
                  <wp:align>right</wp:align>
                </wp:positionH>
                <wp:positionV relativeFrom="page">
                  <wp:posOffset>514350</wp:posOffset>
                </wp:positionV>
                <wp:extent cx="3000375" cy="7715250"/>
                <wp:effectExtent l="0" t="0" r="9525" b="0"/>
                <wp:wrapNone/>
                <wp:docPr id="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771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03D29" w:rsidRPr="00DE564D" w:rsidRDefault="00E03D29" w:rsidP="00395EC7">
                            <w:pPr>
                              <w:pStyle w:val="My"/>
                              <w:spacing w:line="264" w:lineRule="auto"/>
                              <w:ind w:firstLineChars="100" w:firstLine="237"/>
                              <w:jc w:val="both"/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하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지만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상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위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그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룹에서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끊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임없이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좋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은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자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극을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받을 수 있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고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그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들과의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네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트워크</w:t>
                            </w:r>
                            <w:r w:rsidR="000517C6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를 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r w:rsidR="00AF1457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형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성</w:t>
                            </w:r>
                            <w:r w:rsidR="000517C6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할 수 있</w:t>
                            </w:r>
                            <w:r w:rsidR="000517C6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다는</w:t>
                            </w:r>
                            <w:r w:rsidR="000517C6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것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은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분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명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무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시할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수 없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는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엄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청난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이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점이다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.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좁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디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좁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은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한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국의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IT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업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계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에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서 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커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리어를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쌓</w:t>
                            </w:r>
                            <w:r w:rsidR="00B257C6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을 때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인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맥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은 상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당히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중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요하게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작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용한다는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점</w:t>
                            </w:r>
                            <w:r w:rsidR="008C0179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을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r w:rsidR="005A100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유</w:t>
                            </w:r>
                            <w:r w:rsidR="005A100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념하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자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.</w:t>
                            </w:r>
                          </w:p>
                          <w:p w:rsidR="00E03D29" w:rsidRPr="00DE564D" w:rsidRDefault="00E03D29" w:rsidP="00395EC7">
                            <w:pPr>
                              <w:pStyle w:val="My"/>
                              <w:spacing w:line="264" w:lineRule="auto"/>
                              <w:ind w:firstLineChars="100" w:firstLine="237"/>
                              <w:jc w:val="both"/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</w:pPr>
                          </w:p>
                          <w:p w:rsidR="00E03D29" w:rsidRPr="00DE564D" w:rsidRDefault="008A06C1" w:rsidP="00395EC7">
                            <w:pPr>
                              <w:pStyle w:val="My"/>
                              <w:spacing w:line="264" w:lineRule="auto"/>
                              <w:ind w:firstLineChars="100" w:firstLine="237"/>
                              <w:jc w:val="both"/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배</w:t>
                            </w:r>
                            <w:r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우고</w:t>
                            </w:r>
                            <w:r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싶</w:t>
                            </w:r>
                            <w:r w:rsidR="002A12FA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고 하</w:t>
                            </w:r>
                            <w:r w:rsidR="002A12FA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고</w:t>
                            </w:r>
                            <w:r w:rsidR="002A12FA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싶</w:t>
                            </w:r>
                            <w:r w:rsidR="002A12FA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은</w:t>
                            </w:r>
                            <w:r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것</w:t>
                            </w:r>
                            <w:r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과</w:t>
                            </w:r>
                            <w:r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지</w:t>
                            </w:r>
                            <w:r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금</w:t>
                            </w:r>
                            <w:r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공</w:t>
                            </w:r>
                            <w:r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부해</w:t>
                            </w:r>
                            <w:r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만 하</w:t>
                            </w:r>
                            <w:r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는</w:t>
                            </w:r>
                            <w:r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것</w:t>
                            </w:r>
                            <w:r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의</w:t>
                            </w:r>
                            <w:r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괴</w:t>
                            </w:r>
                            <w:r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리에서</w:t>
                            </w:r>
                            <w:r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현</w:t>
                            </w:r>
                            <w:r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실에</w:t>
                            </w:r>
                            <w:r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낙</w:t>
                            </w:r>
                            <w:r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담할</w:t>
                            </w:r>
                            <w:r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수</w:t>
                            </w:r>
                            <w:r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도</w:t>
                            </w:r>
                            <w:r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있</w:t>
                            </w:r>
                            <w:r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다</w:t>
                            </w:r>
                            <w:r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. </w:t>
                            </w:r>
                            <w:r w:rsidR="00E03D29"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하</w:t>
                            </w:r>
                            <w:r w:rsidR="00E03D29"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지만</w:t>
                            </w:r>
                            <w:r w:rsidR="00E03D29"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유</w:t>
                            </w:r>
                            <w:r w:rsidR="00E03D29"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학을</w:t>
                            </w:r>
                            <w:r w:rsidR="00E03D29"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갈</w:t>
                            </w:r>
                            <w:r w:rsidR="00E03D29"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만한</w:t>
                            </w:r>
                            <w:r w:rsidR="00E03D29"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용</w:t>
                            </w:r>
                            <w:r w:rsidR="00E03D29"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기가</w:t>
                            </w:r>
                            <w:r w:rsidR="00E03D29"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있</w:t>
                            </w:r>
                            <w:r w:rsidR="00E03D29"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지</w:t>
                            </w:r>
                            <w:r w:rsidR="00E03D29"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않</w:t>
                            </w:r>
                            <w:r w:rsidR="00E03D29"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은</w:t>
                            </w:r>
                            <w:r w:rsidR="00E03D29"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이</w:t>
                            </w:r>
                            <w:r w:rsidR="00E03D29"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상</w:t>
                            </w:r>
                            <w:r w:rsidR="00E03D29"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순</w:t>
                            </w:r>
                            <w:r w:rsidR="00E03D29"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응해야될</w:t>
                            </w:r>
                            <w:r w:rsidR="00E03D29"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현</w:t>
                            </w:r>
                            <w:r w:rsidR="00E03D29"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실이</w:t>
                            </w:r>
                            <w:r w:rsidR="00E03D29"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다.</w:t>
                            </w:r>
                            <w:r w:rsidR="00A07D18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r w:rsidR="00E03D29"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쓸</w:t>
                            </w:r>
                            <w:r w:rsidR="00E03D29"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데없이</w:t>
                            </w:r>
                            <w:r w:rsidR="00E03D29"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방</w:t>
                            </w:r>
                            <w:r w:rsidR="00E03D29"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황하진</w:t>
                            </w:r>
                            <w:r w:rsidR="00E03D29"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말</w:t>
                            </w:r>
                            <w:r w:rsidR="00E03D29"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자</w:t>
                            </w:r>
                            <w:r w:rsidR="00E03D29"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.</w:t>
                            </w:r>
                          </w:p>
                          <w:p w:rsidR="00E03D29" w:rsidRPr="00DE564D" w:rsidRDefault="00E03D29" w:rsidP="00395EC7">
                            <w:pPr>
                              <w:pStyle w:val="a4"/>
                              <w:spacing w:line="264" w:lineRule="auto"/>
                              <w:jc w:val="both"/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</w:pPr>
                          </w:p>
                          <w:p w:rsidR="00E03D29" w:rsidRPr="00DE564D" w:rsidRDefault="00E03D29" w:rsidP="00395EC7">
                            <w:pPr>
                              <w:pStyle w:val="a4"/>
                              <w:spacing w:line="264" w:lineRule="auto"/>
                              <w:ind w:firstLineChars="100" w:firstLine="237"/>
                              <w:jc w:val="both"/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결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론은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한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국에서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대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학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진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학을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r w:rsidR="00367869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통</w:t>
                            </w:r>
                            <w:r w:rsidR="00367869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해</w:t>
                            </w:r>
                            <w:r w:rsidR="00367869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진</w:t>
                            </w:r>
                            <w:r w:rsidR="00367869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로에</w:t>
                            </w:r>
                            <w:r w:rsidR="00367869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다</w:t>
                            </w:r>
                            <w:r w:rsidR="00367869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가가고자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한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다면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공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부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잘 하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던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놈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들은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지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금처럼만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잘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하고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못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하던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놈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들은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더 잘</w:t>
                            </w:r>
                            <w:r w:rsidR="006E55A7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해</w:t>
                            </w:r>
                            <w:r w:rsidR="006E55A7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보자</w:t>
                            </w:r>
                            <w:r w:rsidR="006E55A7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.</w:t>
                            </w:r>
                          </w:p>
                          <w:p w:rsidR="00E03D29" w:rsidRPr="00DE564D" w:rsidRDefault="00E03D29" w:rsidP="00395EC7">
                            <w:pPr>
                              <w:pStyle w:val="a4"/>
                              <w:spacing w:line="264" w:lineRule="auto"/>
                              <w:ind w:firstLineChars="100" w:firstLine="237"/>
                              <w:jc w:val="both"/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(내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가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공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부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안</w:t>
                            </w:r>
                            <w:r w:rsidR="00CC67F9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하는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건 비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밀</w:t>
                            </w:r>
                            <w:r w:rsidRPr="00DE564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C223F1" id="Text Box 27" o:spid="_x0000_s1028" type="#_x0000_t202" style="position:absolute;margin-left:185.05pt;margin-top:40.5pt;width:236.25pt;height:607.5pt;z-index:251644928;visibility:visible;mso-wrap-style:square;mso-width-percent:0;mso-height-percent:0;mso-wrap-distance-left:2.88pt;mso-wrap-distance-top:2.88pt;mso-wrap-distance-right:2.88pt;mso-wrap-distance-bottom:2.88pt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" filled="f" fillcolor="#fffffe" stroked="f" strokecolor="#212120" insetpen="t">
                <v:textbox inset="2.88pt,2.88pt,2.88pt,2.88pt">
                  <w:txbxContent>
                    <w:p w:rsidR="00E03D29" w:rsidRPr="00DE564D" w:rsidRDefault="00E03D29" w:rsidP="00395EC7">
                      <w:pPr>
                        <w:pStyle w:val="My"/>
                        <w:spacing w:line="264" w:lineRule="auto"/>
                        <w:ind w:firstLineChars="100" w:firstLine="237"/>
                        <w:jc w:val="both"/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</w:pP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하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지만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상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위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그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룹에서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끊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임없이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좋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은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자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극을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받을 수 있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고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그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들과의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네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트워크</w:t>
                      </w:r>
                      <w:r w:rsidR="000517C6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를 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r w:rsidR="00AF1457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형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성</w:t>
                      </w:r>
                      <w:r w:rsidR="000517C6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할 수 있</w:t>
                      </w:r>
                      <w:r w:rsidR="000517C6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다는</w:t>
                      </w:r>
                      <w:r w:rsidR="000517C6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것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은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분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명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무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시할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수 없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는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엄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청난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이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점이다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.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좁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디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좁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은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한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국의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IT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업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계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에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서 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커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리어를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쌓</w:t>
                      </w:r>
                      <w:r w:rsidR="00B257C6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을 때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인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맥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은 상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당히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중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요하게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작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용한다는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점</w:t>
                      </w:r>
                      <w:r w:rsidR="008C0179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을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r w:rsidR="005A100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유</w:t>
                      </w:r>
                      <w:r w:rsidR="005A100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념하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자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.</w:t>
                      </w:r>
                    </w:p>
                    <w:p w:rsidR="00E03D29" w:rsidRPr="00DE564D" w:rsidRDefault="00E03D29" w:rsidP="00395EC7">
                      <w:pPr>
                        <w:pStyle w:val="My"/>
                        <w:spacing w:line="264" w:lineRule="auto"/>
                        <w:ind w:firstLineChars="100" w:firstLine="237"/>
                        <w:jc w:val="both"/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</w:pPr>
                    </w:p>
                    <w:p w:rsidR="00E03D29" w:rsidRPr="00DE564D" w:rsidRDefault="008A06C1" w:rsidP="00395EC7">
                      <w:pPr>
                        <w:pStyle w:val="My"/>
                        <w:spacing w:line="264" w:lineRule="auto"/>
                        <w:ind w:firstLineChars="100" w:firstLine="237"/>
                        <w:jc w:val="both"/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배</w:t>
                      </w:r>
                      <w:r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우고</w:t>
                      </w:r>
                      <w:r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싶</w:t>
                      </w:r>
                      <w:r w:rsidR="002A12FA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고 하</w:t>
                      </w:r>
                      <w:r w:rsidR="002A12FA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고</w:t>
                      </w:r>
                      <w:r w:rsidR="002A12FA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싶</w:t>
                      </w:r>
                      <w:r w:rsidR="002A12FA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은</w:t>
                      </w:r>
                      <w:r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것</w:t>
                      </w:r>
                      <w:r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과</w:t>
                      </w:r>
                      <w:r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지</w:t>
                      </w:r>
                      <w:r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금</w:t>
                      </w:r>
                      <w:r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공</w:t>
                      </w:r>
                      <w:r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부해</w:t>
                      </w:r>
                      <w:r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만 하</w:t>
                      </w:r>
                      <w:r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는</w:t>
                      </w:r>
                      <w:r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것</w:t>
                      </w:r>
                      <w:r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의</w:t>
                      </w:r>
                      <w:r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괴</w:t>
                      </w:r>
                      <w:r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리에서</w:t>
                      </w:r>
                      <w:r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현</w:t>
                      </w:r>
                      <w:r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실에</w:t>
                      </w:r>
                      <w:r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낙</w:t>
                      </w:r>
                      <w:r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담할</w:t>
                      </w:r>
                      <w:r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수</w:t>
                      </w:r>
                      <w:r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도</w:t>
                      </w:r>
                      <w:r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있</w:t>
                      </w:r>
                      <w:r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다</w:t>
                      </w:r>
                      <w:r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. </w:t>
                      </w:r>
                      <w:r w:rsidR="00E03D29"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하</w:t>
                      </w:r>
                      <w:r w:rsidR="00E03D29"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지만</w:t>
                      </w:r>
                      <w:r w:rsidR="00E03D29"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유</w:t>
                      </w:r>
                      <w:r w:rsidR="00E03D29"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학을</w:t>
                      </w:r>
                      <w:r w:rsidR="00E03D29"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갈</w:t>
                      </w:r>
                      <w:r w:rsidR="00E03D29"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만한</w:t>
                      </w:r>
                      <w:r w:rsidR="00E03D29"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용</w:t>
                      </w:r>
                      <w:r w:rsidR="00E03D29"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기가</w:t>
                      </w:r>
                      <w:r w:rsidR="00E03D29"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있</w:t>
                      </w:r>
                      <w:r w:rsidR="00E03D29"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지</w:t>
                      </w:r>
                      <w:r w:rsidR="00E03D29"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않</w:t>
                      </w:r>
                      <w:r w:rsidR="00E03D29"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은</w:t>
                      </w:r>
                      <w:r w:rsidR="00E03D29"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이</w:t>
                      </w:r>
                      <w:r w:rsidR="00E03D29"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상</w:t>
                      </w:r>
                      <w:r w:rsidR="00E03D29"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순</w:t>
                      </w:r>
                      <w:r w:rsidR="00E03D29"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응해야될</w:t>
                      </w:r>
                      <w:r w:rsidR="00E03D29"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현</w:t>
                      </w:r>
                      <w:r w:rsidR="00E03D29"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실이</w:t>
                      </w:r>
                      <w:r w:rsidR="00E03D29"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다.</w:t>
                      </w:r>
                      <w:r w:rsidR="00A07D18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r w:rsidR="00E03D29"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쓸</w:t>
                      </w:r>
                      <w:r w:rsidR="00E03D29"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데없이</w:t>
                      </w:r>
                      <w:r w:rsidR="00E03D29"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방</w:t>
                      </w:r>
                      <w:r w:rsidR="00E03D29"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황하진</w:t>
                      </w:r>
                      <w:r w:rsidR="00E03D29"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말</w:t>
                      </w:r>
                      <w:r w:rsidR="00E03D29"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자</w:t>
                      </w:r>
                      <w:r w:rsidR="00E03D29"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.</w:t>
                      </w:r>
                    </w:p>
                    <w:p w:rsidR="00E03D29" w:rsidRPr="00DE564D" w:rsidRDefault="00E03D29" w:rsidP="00395EC7">
                      <w:pPr>
                        <w:pStyle w:val="a4"/>
                        <w:spacing w:line="264" w:lineRule="auto"/>
                        <w:jc w:val="both"/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</w:pPr>
                    </w:p>
                    <w:p w:rsidR="00E03D29" w:rsidRPr="00DE564D" w:rsidRDefault="00E03D29" w:rsidP="00395EC7">
                      <w:pPr>
                        <w:pStyle w:val="a4"/>
                        <w:spacing w:line="264" w:lineRule="auto"/>
                        <w:ind w:firstLineChars="100" w:firstLine="237"/>
                        <w:jc w:val="both"/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</w:pP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결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론은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한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국에서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대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학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진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학을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r w:rsidR="00367869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통</w:t>
                      </w:r>
                      <w:r w:rsidR="00367869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해</w:t>
                      </w:r>
                      <w:r w:rsidR="00367869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진</w:t>
                      </w:r>
                      <w:r w:rsidR="00367869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로에</w:t>
                      </w:r>
                      <w:r w:rsidR="00367869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다</w:t>
                      </w:r>
                      <w:r w:rsidR="00367869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가가고자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한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다면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공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부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잘 하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던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놈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들은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지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금처럼만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잘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하고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못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하던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놈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들은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더 잘</w:t>
                      </w:r>
                      <w:r w:rsidR="006E55A7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해</w:t>
                      </w:r>
                      <w:r w:rsidR="006E55A7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보자</w:t>
                      </w:r>
                      <w:r w:rsidR="006E55A7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.</w:t>
                      </w:r>
                    </w:p>
                    <w:p w:rsidR="00E03D29" w:rsidRPr="00DE564D" w:rsidRDefault="00E03D29" w:rsidP="00395EC7">
                      <w:pPr>
                        <w:pStyle w:val="a4"/>
                        <w:spacing w:line="264" w:lineRule="auto"/>
                        <w:ind w:firstLineChars="100" w:firstLine="237"/>
                        <w:jc w:val="both"/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</w:pP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(내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가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공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부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안</w:t>
                      </w:r>
                      <w:r w:rsidR="00CC67F9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하는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건 비</w:t>
                      </w:r>
                      <w:r w:rsidRPr="00DE564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밀</w:t>
                      </w:r>
                      <w:r w:rsidRPr="00DE564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D15DFA" w:rsidRPr="004E1A80" w:rsidRDefault="00D15DFA" w:rsidP="007D5AC1">
      <w:pPr>
        <w:rPr>
          <w:lang w:val="en-US"/>
        </w:rPr>
      </w:pPr>
    </w:p>
    <w:p w:rsidR="004A73BF" w:rsidRPr="004E1A80" w:rsidRDefault="00C05AB2" w:rsidP="007D5AC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3FEAFB" wp14:editId="5D26525C">
                <wp:simplePos x="0" y="0"/>
                <wp:positionH relativeFrom="column">
                  <wp:posOffset>3121660</wp:posOffset>
                </wp:positionH>
                <wp:positionV relativeFrom="paragraph">
                  <wp:posOffset>165735</wp:posOffset>
                </wp:positionV>
                <wp:extent cx="0" cy="9153525"/>
                <wp:effectExtent l="0" t="0" r="19050" b="2857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53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A9F0E1" id="Straight Connector 21" o:spid="_x0000_s1026" style="position:absolute;left:0;text-align:lef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5.8pt,13.05pt" to="245.8pt,7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F3350A">
        <w:rPr>
          <w:rFonts w:hint="eastAsia"/>
          <w:lang w:val="en-US"/>
        </w:rPr>
        <w:t xml:space="preserve">                                                                                                                                </w:t>
      </w:r>
      <w:r w:rsidR="00454474">
        <w:rPr>
          <w:rFonts w:hint="eastAsia"/>
          <w:lang w:val="en-US"/>
        </w:rPr>
        <w:t xml:space="preserve">        </w:t>
      </w: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F0441F" w:rsidP="00F0441F">
      <w:pPr>
        <w:tabs>
          <w:tab w:val="left" w:pos="3153"/>
        </w:tabs>
        <w:rPr>
          <w:lang w:val="en-US"/>
        </w:rPr>
      </w:pPr>
      <w:r w:rsidRPr="004E1A80">
        <w:rPr>
          <w:lang w:val="en-US"/>
        </w:rPr>
        <w:tab/>
      </w: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781644" w:rsidP="007D5AC1">
      <w:pPr>
        <w:rPr>
          <w:lang w:val="en-US"/>
        </w:rPr>
      </w:pPr>
      <w:r w:rsidRPr="004E1A80">
        <w:rPr>
          <w:noProof/>
          <w:lang w:val="en-US"/>
        </w:rPr>
        <mc:AlternateContent>
          <mc:Choice Requires="wps">
            <w:drawing>
              <wp:anchor distT="36576" distB="36576" distL="36576" distR="36576" simplePos="0" relativeHeight="251656192" behindDoc="0" locked="0" layoutInCell="1" allowOverlap="1" wp14:anchorId="1F4E21F9" wp14:editId="137A0E7F">
                <wp:simplePos x="0" y="0"/>
                <wp:positionH relativeFrom="margin">
                  <wp:posOffset>0</wp:posOffset>
                </wp:positionH>
                <wp:positionV relativeFrom="page">
                  <wp:posOffset>2762250</wp:posOffset>
                </wp:positionV>
                <wp:extent cx="2971800" cy="8029575"/>
                <wp:effectExtent l="0" t="0" r="0" b="9525"/>
                <wp:wrapNone/>
                <wp:docPr id="9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802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03D29" w:rsidRPr="00C32183" w:rsidRDefault="00E03D29" w:rsidP="00395EC7">
                            <w:pPr>
                              <w:pStyle w:val="a4"/>
                              <w:spacing w:line="264" w:lineRule="auto"/>
                              <w:ind w:firstLineChars="100" w:firstLine="237"/>
                              <w:jc w:val="both"/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식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상한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말을 하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자면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상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위권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대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학으로의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진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학이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r w:rsidR="00EE6327"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인</w:t>
                            </w:r>
                            <w:r w:rsidR="00EE6327"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생을</w:t>
                            </w:r>
                            <w:r w:rsidR="00EE6327"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결</w:t>
                            </w:r>
                            <w:r w:rsidR="00EE6327"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정</w:t>
                            </w:r>
                            <w:r w:rsidR="00EE6327"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짓</w:t>
                            </w:r>
                            <w:r w:rsidR="00EE6327"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지는</w:t>
                            </w:r>
                            <w:r w:rsidR="00EE6327"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못</w:t>
                            </w:r>
                            <w:r w:rsidR="002A6FD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하</w:t>
                            </w:r>
                            <w:r w:rsidR="002A6FD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는</w:t>
                            </w:r>
                            <w:r w:rsidR="002A6FD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것</w:t>
                            </w:r>
                            <w:r w:rsidR="002A6FD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은</w:t>
                            </w:r>
                            <w:r w:rsidR="002A6FDD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분</w:t>
                            </w:r>
                            <w:r w:rsidR="002A6FDD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명하다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. I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T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분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야</w:t>
                            </w:r>
                            <w:r w:rsidR="000D4DBB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가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학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벌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보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다는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본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인의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능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력을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상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당히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중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요시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여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기기 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때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문이다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.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(</w:t>
                            </w:r>
                            <w:r w:rsidR="00683562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기</w:t>
                            </w:r>
                            <w:r w:rsidR="00683562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업들이</w:t>
                            </w:r>
                            <w:r w:rsidR="00683562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r w:rsidR="0047342F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공</w:t>
                            </w:r>
                            <w:r w:rsidR="0047342F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채</w:t>
                            </w:r>
                            <w:r w:rsidR="0047342F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지</w:t>
                            </w:r>
                            <w:r w:rsidR="0047342F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원</w:t>
                            </w:r>
                            <w:r w:rsidR="0047342F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자</w:t>
                            </w:r>
                            <w:r w:rsidR="0047342F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들의</w:t>
                            </w:r>
                            <w:r w:rsidR="0066073B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출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신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대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학을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전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혀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보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지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않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는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다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는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소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리는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아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니다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.)</w:t>
                            </w:r>
                          </w:p>
                          <w:p w:rsidR="00E03D29" w:rsidRPr="00C32183" w:rsidRDefault="00E03D29" w:rsidP="00395EC7">
                            <w:pPr>
                              <w:pStyle w:val="a4"/>
                              <w:spacing w:line="264" w:lineRule="auto"/>
                              <w:ind w:firstLineChars="100" w:firstLine="237"/>
                              <w:jc w:val="both"/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</w:pPr>
                          </w:p>
                          <w:p w:rsidR="00E03D29" w:rsidRPr="00C32183" w:rsidRDefault="00E03D29" w:rsidP="00395EC7">
                            <w:pPr>
                              <w:pStyle w:val="a4"/>
                              <w:spacing w:line="264" w:lineRule="auto"/>
                              <w:ind w:firstLineChars="100" w:firstLine="237"/>
                              <w:jc w:val="both"/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하지만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상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위권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대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학으로의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진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학은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끊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임없이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주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위에서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자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극을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받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고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공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부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하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는 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학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생의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입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장으로서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너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무나도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필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요하다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. 우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리나라와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같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이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대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학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간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의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편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차가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큰 시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스템에서는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상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위권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학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생들은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상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위권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대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학으로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몰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리게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된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다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. 그 과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정에서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학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생들이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분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류되고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별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도의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그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룹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이 생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성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되며 그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룹들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간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의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차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이</w:t>
                            </w:r>
                            <w:r w:rsidR="007F59F6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는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극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명해</w:t>
                            </w:r>
                            <w:r w:rsidR="00EB45CC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지</w:t>
                            </w:r>
                            <w:r w:rsidR="00EB45CC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는</w:t>
                            </w:r>
                            <w:r w:rsidR="00EB45CC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것</w:t>
                            </w:r>
                            <w:r w:rsidR="00EB45CC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은</w:t>
                            </w:r>
                            <w:r w:rsidR="00EB45CC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부</w:t>
                            </w:r>
                            <w:r w:rsidR="00EB45CC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정</w:t>
                            </w:r>
                            <w:r w:rsidR="00EB45CC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할 수 없</w:t>
                            </w:r>
                            <w:r w:rsidR="00EB45CC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다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. 전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공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수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업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과 이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에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대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한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커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리큘럼의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질 또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한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대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학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별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로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극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한의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차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이를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보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여준다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.</w:t>
                            </w:r>
                          </w:p>
                          <w:p w:rsidR="00E03D29" w:rsidRPr="00C32183" w:rsidRDefault="00E03D29" w:rsidP="00395EC7">
                            <w:pPr>
                              <w:pStyle w:val="a4"/>
                              <w:spacing w:line="264" w:lineRule="auto"/>
                              <w:ind w:firstLineChars="100" w:firstLine="237"/>
                              <w:jc w:val="both"/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</w:pPr>
                          </w:p>
                          <w:p w:rsidR="00E03D29" w:rsidRPr="00C32183" w:rsidRDefault="00E03D29" w:rsidP="00395EC7">
                            <w:pPr>
                              <w:pStyle w:val="a4"/>
                              <w:spacing w:line="264" w:lineRule="auto"/>
                              <w:ind w:firstLineChars="100" w:firstLine="237"/>
                              <w:jc w:val="both"/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</w:pPr>
                          </w:p>
                          <w:p w:rsidR="00E03D29" w:rsidRPr="00C32183" w:rsidRDefault="00E03D29" w:rsidP="00395EC7">
                            <w:pPr>
                              <w:pStyle w:val="a4"/>
                              <w:spacing w:line="264" w:lineRule="auto"/>
                              <w:ind w:firstLineChars="100" w:firstLine="237"/>
                              <w:jc w:val="both"/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</w:pPr>
                          </w:p>
                          <w:p w:rsidR="00E03D29" w:rsidRPr="00C32183" w:rsidRDefault="00E03D29" w:rsidP="00395EC7">
                            <w:pPr>
                              <w:pStyle w:val="a4"/>
                              <w:spacing w:line="264" w:lineRule="auto"/>
                              <w:ind w:firstLineChars="100" w:firstLine="237"/>
                              <w:jc w:val="both"/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</w:pPr>
                          </w:p>
                          <w:p w:rsidR="00E03D29" w:rsidRPr="00C32183" w:rsidRDefault="00E03D29" w:rsidP="00395EC7">
                            <w:pPr>
                              <w:pStyle w:val="a4"/>
                              <w:spacing w:line="264" w:lineRule="auto"/>
                              <w:ind w:firstLineChars="100" w:firstLine="237"/>
                              <w:jc w:val="both"/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</w:pPr>
                          </w:p>
                          <w:p w:rsidR="00E03D29" w:rsidRPr="00C32183" w:rsidRDefault="00E03D29" w:rsidP="00395EC7">
                            <w:pPr>
                              <w:pStyle w:val="a4"/>
                              <w:spacing w:line="264" w:lineRule="auto"/>
                              <w:ind w:firstLineChars="100" w:firstLine="237"/>
                              <w:jc w:val="both"/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</w:pPr>
                          </w:p>
                          <w:p w:rsidR="00E03D29" w:rsidRPr="00C32183" w:rsidRDefault="00E03D29" w:rsidP="00395EC7">
                            <w:pPr>
                              <w:pStyle w:val="a4"/>
                              <w:spacing w:line="264" w:lineRule="auto"/>
                              <w:ind w:firstLineChars="100" w:firstLine="237"/>
                              <w:jc w:val="both"/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</w:pPr>
                          </w:p>
                          <w:p w:rsidR="00E03D29" w:rsidRPr="00C32183" w:rsidRDefault="00E03D29" w:rsidP="00395EC7">
                            <w:pPr>
                              <w:pStyle w:val="a4"/>
                              <w:spacing w:line="264" w:lineRule="auto"/>
                              <w:ind w:firstLineChars="100" w:firstLine="237"/>
                              <w:jc w:val="both"/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</w:pPr>
                          </w:p>
                          <w:p w:rsidR="00E03D29" w:rsidRPr="00C32183" w:rsidRDefault="00E03D29" w:rsidP="00395EC7">
                            <w:pPr>
                              <w:pStyle w:val="a4"/>
                              <w:spacing w:line="264" w:lineRule="auto"/>
                              <w:ind w:firstLineChars="100" w:firstLine="237"/>
                              <w:jc w:val="both"/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</w:pPr>
                          </w:p>
                          <w:p w:rsidR="00C32183" w:rsidRDefault="00C32183" w:rsidP="00395EC7">
                            <w:pPr>
                              <w:pStyle w:val="a4"/>
                              <w:spacing w:line="264" w:lineRule="auto"/>
                              <w:ind w:firstLineChars="100" w:firstLine="237"/>
                              <w:jc w:val="both"/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</w:pPr>
                          </w:p>
                          <w:p w:rsidR="001B4FF5" w:rsidRDefault="001B4FF5" w:rsidP="00395EC7">
                            <w:pPr>
                              <w:pStyle w:val="a4"/>
                              <w:spacing w:line="264" w:lineRule="auto"/>
                              <w:ind w:firstLineChars="100" w:firstLine="237"/>
                              <w:jc w:val="both"/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</w:pPr>
                          </w:p>
                          <w:p w:rsidR="00E03D29" w:rsidRPr="00C32183" w:rsidRDefault="00E03D29" w:rsidP="00395EC7">
                            <w:pPr>
                              <w:pStyle w:val="a4"/>
                              <w:spacing w:line="264" w:lineRule="auto"/>
                              <w:ind w:firstLine="100"/>
                              <w:jc w:val="both"/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앞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서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이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야기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했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듯이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자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신이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어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디에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속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해있든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중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요한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것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은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본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인의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능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력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이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고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노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력이다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 w:hint="eastAsia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>.</w:t>
                            </w:r>
                            <w:r w:rsidRPr="00C32183">
                              <w:rPr>
                                <w:rFonts w:ascii="서울한강체 L" w:eastAsia="서울한강체 L" w:hAnsi="서울한강체 L" w:cs="함초롬돋움"/>
                                <w:color w:val="333333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</w:p>
                          <w:p w:rsidR="00395EC7" w:rsidRDefault="00395EC7"/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4E21F9" id="_x0000_s1029" type="#_x0000_t202" style="position:absolute;margin-left:0;margin-top:217.5pt;width:234pt;height:632.25pt;z-index:251656192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" filled="f" fillcolor="#fffffe" stroked="f" strokecolor="#212120" insetpen="t">
                <v:textbox inset="2.88pt,2.88pt,2.88pt,2.88pt">
                  <w:txbxContent>
                    <w:p w:rsidR="00E03D29" w:rsidRPr="00C32183" w:rsidRDefault="00E03D29" w:rsidP="00395EC7">
                      <w:pPr>
                        <w:pStyle w:val="a4"/>
                        <w:spacing w:line="264" w:lineRule="auto"/>
                        <w:ind w:firstLineChars="100" w:firstLine="237"/>
                        <w:jc w:val="both"/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</w:pP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식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상한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말을 하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자면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상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위권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대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학으로의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진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학이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r w:rsidR="00EE6327"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인</w:t>
                      </w:r>
                      <w:r w:rsidR="00EE6327"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생을</w:t>
                      </w:r>
                      <w:r w:rsidR="00EE6327"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결</w:t>
                      </w:r>
                      <w:r w:rsidR="00EE6327"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정</w:t>
                      </w:r>
                      <w:r w:rsidR="00EE6327"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짓</w:t>
                      </w:r>
                      <w:r w:rsidR="00EE6327"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지는</w:t>
                      </w:r>
                      <w:r w:rsidR="00EE6327"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못</w:t>
                      </w:r>
                      <w:r w:rsidR="002A6FD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하</w:t>
                      </w:r>
                      <w:r w:rsidR="002A6FD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는</w:t>
                      </w:r>
                      <w:r w:rsidR="002A6FD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것</w:t>
                      </w:r>
                      <w:r w:rsidR="002A6FD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은</w:t>
                      </w:r>
                      <w:r w:rsidR="002A6FDD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분</w:t>
                      </w:r>
                      <w:r w:rsidR="002A6FDD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명하다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. I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T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분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야</w:t>
                      </w:r>
                      <w:r w:rsidR="000D4DBB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가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학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벌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보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다는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본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인의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능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력을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상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당히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중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요시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여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기기 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때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문이다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.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(</w:t>
                      </w:r>
                      <w:r w:rsidR="00683562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기</w:t>
                      </w:r>
                      <w:r w:rsidR="00683562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업들이</w:t>
                      </w:r>
                      <w:r w:rsidR="00683562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r w:rsidR="0047342F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공</w:t>
                      </w:r>
                      <w:r w:rsidR="0047342F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채</w:t>
                      </w:r>
                      <w:r w:rsidR="0047342F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지</w:t>
                      </w:r>
                      <w:r w:rsidR="0047342F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원</w:t>
                      </w:r>
                      <w:r w:rsidR="0047342F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자</w:t>
                      </w:r>
                      <w:r w:rsidR="0047342F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들의</w:t>
                      </w:r>
                      <w:r w:rsidR="0066073B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출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신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대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학을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전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혀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보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지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않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는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다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는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소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리는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아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니다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.)</w:t>
                      </w:r>
                    </w:p>
                    <w:p w:rsidR="00E03D29" w:rsidRPr="00C32183" w:rsidRDefault="00E03D29" w:rsidP="00395EC7">
                      <w:pPr>
                        <w:pStyle w:val="a4"/>
                        <w:spacing w:line="264" w:lineRule="auto"/>
                        <w:ind w:firstLineChars="100" w:firstLine="237"/>
                        <w:jc w:val="both"/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</w:pPr>
                    </w:p>
                    <w:p w:rsidR="00E03D29" w:rsidRPr="00C32183" w:rsidRDefault="00E03D29" w:rsidP="00395EC7">
                      <w:pPr>
                        <w:pStyle w:val="a4"/>
                        <w:spacing w:line="264" w:lineRule="auto"/>
                        <w:ind w:firstLineChars="100" w:firstLine="237"/>
                        <w:jc w:val="both"/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</w:pP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하지만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상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위권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대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학으로의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진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학은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끊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임없이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주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위에서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자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극을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받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고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공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부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하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는 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학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생의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입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장으로서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너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무나도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필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요하다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. 우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리나라와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같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이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대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학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간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의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편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차가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큰 시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스템에서는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상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위권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학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생들은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상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위권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대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학으로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몰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리게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된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다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. 그 과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정에서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학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생들이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분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류되고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별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도의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그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룹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이 생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성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되며 그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룹들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간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의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차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이</w:t>
                      </w:r>
                      <w:r w:rsidR="007F59F6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는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극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명해</w:t>
                      </w:r>
                      <w:r w:rsidR="00EB45CC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지</w:t>
                      </w:r>
                      <w:r w:rsidR="00EB45CC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는</w:t>
                      </w:r>
                      <w:r w:rsidR="00EB45CC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것</w:t>
                      </w:r>
                      <w:r w:rsidR="00EB45CC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은</w:t>
                      </w:r>
                      <w:r w:rsidR="00EB45CC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부</w:t>
                      </w:r>
                      <w:r w:rsidR="00EB45CC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정</w:t>
                      </w:r>
                      <w:r w:rsidR="00EB45CC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할 수 없</w:t>
                      </w:r>
                      <w:r w:rsidR="00EB45CC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다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. 전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공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수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업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과 이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에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대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한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커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리큘럼의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질 또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한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대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학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별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로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극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한의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차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이를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보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여준다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.</w:t>
                      </w:r>
                    </w:p>
                    <w:p w:rsidR="00E03D29" w:rsidRPr="00C32183" w:rsidRDefault="00E03D29" w:rsidP="00395EC7">
                      <w:pPr>
                        <w:pStyle w:val="a4"/>
                        <w:spacing w:line="264" w:lineRule="auto"/>
                        <w:ind w:firstLineChars="100" w:firstLine="237"/>
                        <w:jc w:val="both"/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</w:pPr>
                    </w:p>
                    <w:p w:rsidR="00E03D29" w:rsidRPr="00C32183" w:rsidRDefault="00E03D29" w:rsidP="00395EC7">
                      <w:pPr>
                        <w:pStyle w:val="a4"/>
                        <w:spacing w:line="264" w:lineRule="auto"/>
                        <w:ind w:firstLineChars="100" w:firstLine="237"/>
                        <w:jc w:val="both"/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</w:pPr>
                    </w:p>
                    <w:p w:rsidR="00E03D29" w:rsidRPr="00C32183" w:rsidRDefault="00E03D29" w:rsidP="00395EC7">
                      <w:pPr>
                        <w:pStyle w:val="a4"/>
                        <w:spacing w:line="264" w:lineRule="auto"/>
                        <w:ind w:firstLineChars="100" w:firstLine="237"/>
                        <w:jc w:val="both"/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</w:pPr>
                    </w:p>
                    <w:p w:rsidR="00E03D29" w:rsidRPr="00C32183" w:rsidRDefault="00E03D29" w:rsidP="00395EC7">
                      <w:pPr>
                        <w:pStyle w:val="a4"/>
                        <w:spacing w:line="264" w:lineRule="auto"/>
                        <w:ind w:firstLineChars="100" w:firstLine="237"/>
                        <w:jc w:val="both"/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</w:pPr>
                    </w:p>
                    <w:p w:rsidR="00E03D29" w:rsidRPr="00C32183" w:rsidRDefault="00E03D29" w:rsidP="00395EC7">
                      <w:pPr>
                        <w:pStyle w:val="a4"/>
                        <w:spacing w:line="264" w:lineRule="auto"/>
                        <w:ind w:firstLineChars="100" w:firstLine="237"/>
                        <w:jc w:val="both"/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</w:pPr>
                    </w:p>
                    <w:p w:rsidR="00E03D29" w:rsidRPr="00C32183" w:rsidRDefault="00E03D29" w:rsidP="00395EC7">
                      <w:pPr>
                        <w:pStyle w:val="a4"/>
                        <w:spacing w:line="264" w:lineRule="auto"/>
                        <w:ind w:firstLineChars="100" w:firstLine="237"/>
                        <w:jc w:val="both"/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</w:pPr>
                    </w:p>
                    <w:p w:rsidR="00E03D29" w:rsidRPr="00C32183" w:rsidRDefault="00E03D29" w:rsidP="00395EC7">
                      <w:pPr>
                        <w:pStyle w:val="a4"/>
                        <w:spacing w:line="264" w:lineRule="auto"/>
                        <w:ind w:firstLineChars="100" w:firstLine="237"/>
                        <w:jc w:val="both"/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</w:pPr>
                    </w:p>
                    <w:p w:rsidR="00E03D29" w:rsidRPr="00C32183" w:rsidRDefault="00E03D29" w:rsidP="00395EC7">
                      <w:pPr>
                        <w:pStyle w:val="a4"/>
                        <w:spacing w:line="264" w:lineRule="auto"/>
                        <w:ind w:firstLineChars="100" w:firstLine="237"/>
                        <w:jc w:val="both"/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</w:pPr>
                    </w:p>
                    <w:p w:rsidR="00E03D29" w:rsidRPr="00C32183" w:rsidRDefault="00E03D29" w:rsidP="00395EC7">
                      <w:pPr>
                        <w:pStyle w:val="a4"/>
                        <w:spacing w:line="264" w:lineRule="auto"/>
                        <w:ind w:firstLineChars="100" w:firstLine="237"/>
                        <w:jc w:val="both"/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</w:pPr>
                    </w:p>
                    <w:p w:rsidR="00C32183" w:rsidRDefault="00C32183" w:rsidP="00395EC7">
                      <w:pPr>
                        <w:pStyle w:val="a4"/>
                        <w:spacing w:line="264" w:lineRule="auto"/>
                        <w:ind w:firstLineChars="100" w:firstLine="237"/>
                        <w:jc w:val="both"/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</w:pPr>
                    </w:p>
                    <w:p w:rsidR="001B4FF5" w:rsidRDefault="001B4FF5" w:rsidP="00395EC7">
                      <w:pPr>
                        <w:pStyle w:val="a4"/>
                        <w:spacing w:line="264" w:lineRule="auto"/>
                        <w:ind w:firstLineChars="100" w:firstLine="237"/>
                        <w:jc w:val="both"/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</w:pPr>
                    </w:p>
                    <w:p w:rsidR="00E03D29" w:rsidRPr="00C32183" w:rsidRDefault="00E03D29" w:rsidP="00395EC7">
                      <w:pPr>
                        <w:pStyle w:val="a4"/>
                        <w:spacing w:line="264" w:lineRule="auto"/>
                        <w:ind w:firstLine="100"/>
                        <w:jc w:val="both"/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</w:pP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앞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서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이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야기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했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듯이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자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신이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어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디에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속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해있든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중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요한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것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은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본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인의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능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력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이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고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노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>력이다</w:t>
                      </w:r>
                      <w:r w:rsidRPr="00C32183">
                        <w:rPr>
                          <w:rFonts w:ascii="서울한강체 L" w:eastAsia="서울한강체 L" w:hAnsi="서울한강체 L" w:cs="함초롬돋움" w:hint="eastAsia"/>
                          <w:color w:val="333333"/>
                          <w:sz w:val="26"/>
                          <w:szCs w:val="26"/>
                          <w:lang w:val="en-US"/>
                        </w:rPr>
                        <w:t>.</w:t>
                      </w:r>
                      <w:r w:rsidRPr="00C32183">
                        <w:rPr>
                          <w:rFonts w:ascii="서울한강체 L" w:eastAsia="서울한강체 L" w:hAnsi="서울한강체 L" w:cs="함초롬돋움"/>
                          <w:color w:val="333333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</w:p>
                    <w:p w:rsidR="00395EC7" w:rsidRDefault="00395EC7"/>
                  </w:txbxContent>
                </v:textbox>
                <w10:wrap anchorx="margin" anchory="page"/>
              </v:shape>
            </w:pict>
          </mc:Fallback>
        </mc:AlternateContent>
      </w: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4A73BF">
      <w:pPr>
        <w:pStyle w:val="My"/>
        <w:jc w:val="right"/>
        <w:rPr>
          <w:rStyle w:val="sowc"/>
          <w:color w:val="333333"/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E66DD3" w:rsidRDefault="004A73BF" w:rsidP="007D5AC1">
      <w:pPr>
        <w:rPr>
          <w:lang w:val="en-US"/>
        </w:rPr>
      </w:pPr>
    </w:p>
    <w:p w:rsidR="004A73BF" w:rsidRPr="004E1A80" w:rsidRDefault="004D346D" w:rsidP="007D5AC1">
      <w:pPr>
        <w:rPr>
          <w:lang w:val="en-US"/>
        </w:rPr>
      </w:pPr>
      <w:r w:rsidRPr="004E1A80">
        <w:rPr>
          <w:noProof/>
          <w:lang w:val="en-US"/>
        </w:rPr>
        <mc:AlternateContent>
          <mc:Choice Requires="wps">
            <w:drawing>
              <wp:anchor distT="36576" distB="36576" distL="36576" distR="36576" simplePos="0" relativeHeight="251665408" behindDoc="0" locked="0" layoutInCell="1" allowOverlap="1" wp14:anchorId="28D235F4" wp14:editId="236C9288">
                <wp:simplePos x="0" y="0"/>
                <wp:positionH relativeFrom="margin">
                  <wp:align>right</wp:align>
                </wp:positionH>
                <wp:positionV relativeFrom="page">
                  <wp:posOffset>4809770</wp:posOffset>
                </wp:positionV>
                <wp:extent cx="2971800" cy="2193010"/>
                <wp:effectExtent l="0" t="0" r="0" b="0"/>
                <wp:wrapNone/>
                <wp:docPr id="19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2193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03D29" w:rsidRPr="002A6FDD" w:rsidRDefault="00E03D29" w:rsidP="009079C4">
                            <w:pPr>
                              <w:pStyle w:val="a4"/>
                              <w:rPr>
                                <w:rFonts w:ascii="THIN" w:eastAsia="210 동화책 R" w:hAnsi="THIN"/>
                                <w:color w:val="8496B0" w:themeColor="text2" w:themeTint="99"/>
                                <w:sz w:val="192"/>
                                <w:szCs w:val="192"/>
                              </w:rPr>
                            </w:pPr>
                            <w:r w:rsidRPr="002A6FDD">
                              <w:rPr>
                                <w:rFonts w:ascii="THIN" w:eastAsia="210 동화책 R" w:hAnsi="THIN"/>
                                <w:color w:val="8496B0" w:themeColor="text2" w:themeTint="99"/>
                                <w:sz w:val="192"/>
                                <w:szCs w:val="192"/>
                              </w:rPr>
                              <w:t>2</w:t>
                            </w:r>
                          </w:p>
                          <w:p w:rsidR="00E03D29" w:rsidRPr="0005220D" w:rsidRDefault="00E03D29" w:rsidP="009079C4">
                            <w:pPr>
                              <w:pStyle w:val="a4"/>
                              <w:rPr>
                                <w:rFonts w:ascii="서울한강체 EB" w:eastAsia="서울한강체 EB" w:hAnsi="서울한강체 EB"/>
                                <w:color w:val="8496B0" w:themeColor="text2" w:themeTint="99"/>
                                <w:sz w:val="48"/>
                              </w:rPr>
                            </w:pPr>
                            <w:r w:rsidRPr="0005220D">
                              <w:rPr>
                                <w:rFonts w:ascii="서울한강체 EB" w:eastAsia="서울한강체 EB" w:hAnsi="서울한강체 EB" w:hint="eastAsia"/>
                                <w:color w:val="8496B0" w:themeColor="text2" w:themeTint="99"/>
                                <w:sz w:val="48"/>
                              </w:rPr>
                              <w:t>간</w:t>
                            </w:r>
                            <w:r w:rsidRPr="0005220D">
                              <w:rPr>
                                <w:rFonts w:ascii="서울한강체 EB" w:eastAsia="서울한강체 EB" w:hAnsi="서울한강체 EB"/>
                                <w:color w:val="8496B0" w:themeColor="text2" w:themeTint="99"/>
                                <w:sz w:val="48"/>
                              </w:rPr>
                              <w:t>간히</w:t>
                            </w:r>
                            <w:r w:rsidRPr="0005220D">
                              <w:rPr>
                                <w:rFonts w:ascii="서울한강체 EB" w:eastAsia="서울한강체 EB" w:hAnsi="서울한강체 EB" w:hint="eastAsia"/>
                                <w:color w:val="8496B0" w:themeColor="text2" w:themeTint="99"/>
                                <w:sz w:val="48"/>
                              </w:rPr>
                              <w:t xml:space="preserve"> 컴</w:t>
                            </w:r>
                            <w:r w:rsidRPr="0005220D">
                              <w:rPr>
                                <w:rFonts w:ascii="서울한강체 EB" w:eastAsia="서울한강체 EB" w:hAnsi="서울한강체 EB"/>
                                <w:color w:val="8496B0" w:themeColor="text2" w:themeTint="99"/>
                                <w:sz w:val="48"/>
                              </w:rPr>
                              <w:t>퓨터</w:t>
                            </w:r>
                            <w:r w:rsidRPr="0005220D">
                              <w:rPr>
                                <w:rFonts w:ascii="서울한강체 EB" w:eastAsia="서울한강체 EB" w:hAnsi="서울한강체 EB" w:hint="eastAsia"/>
                                <w:color w:val="8496B0" w:themeColor="text2" w:themeTint="99"/>
                                <w:sz w:val="48"/>
                              </w:rPr>
                              <w:t xml:space="preserve"> 공</w:t>
                            </w:r>
                            <w:r w:rsidRPr="0005220D">
                              <w:rPr>
                                <w:rFonts w:ascii="서울한강체 EB" w:eastAsia="서울한강체 EB" w:hAnsi="서울한강체 EB"/>
                                <w:color w:val="8496B0" w:themeColor="text2" w:themeTint="99"/>
                                <w:sz w:val="48"/>
                              </w:rPr>
                              <w:t>부</w:t>
                            </w:r>
                            <w:r w:rsidRPr="0005220D">
                              <w:rPr>
                                <w:rFonts w:ascii="서울한강체 EB" w:eastAsia="서울한강체 EB" w:hAnsi="서울한강체 EB" w:hint="eastAsia"/>
                                <w:color w:val="8496B0" w:themeColor="text2" w:themeTint="99"/>
                                <w:sz w:val="48"/>
                              </w:rPr>
                              <w:t>하기</w:t>
                            </w:r>
                          </w:p>
                          <w:p w:rsidR="00E03D29" w:rsidRPr="0005220D" w:rsidRDefault="00E03D29" w:rsidP="009E1F92">
                            <w:pPr>
                              <w:pStyle w:val="a3"/>
                              <w:jc w:val="both"/>
                              <w:rPr>
                                <w:rFonts w:ascii="서울남산체 B" w:eastAsia="서울남산체 B" w:hAnsi="서울남산체 B" w:cs="함초롬돋움"/>
                                <w:color w:val="2E74B5" w:themeColor="accent1" w:themeShade="BF"/>
                                <w:lang w:val="en-US"/>
                              </w:rPr>
                            </w:pPr>
                            <w:r w:rsidRPr="0005220D">
                              <w:rPr>
                                <w:rFonts w:ascii="서울남산체 B" w:eastAsia="서울남산체 B" w:hAnsi="서울남산체 B" w:cs="함초롬돋움" w:hint="eastAsia"/>
                                <w:color w:val="2E74B5" w:themeColor="accent1" w:themeShade="BF"/>
                                <w:lang w:val="en-US"/>
                              </w:rPr>
                              <w:t>도</w:t>
                            </w:r>
                            <w:r w:rsidRPr="0005220D">
                              <w:rPr>
                                <w:rFonts w:ascii="서울남산체 B" w:eastAsia="서울남산체 B" w:hAnsi="서울남산체 B" w:cs="함초롬돋움"/>
                                <w:color w:val="2E74B5" w:themeColor="accent1" w:themeShade="BF"/>
                                <w:lang w:val="en-US"/>
                              </w:rPr>
                              <w:t>중에</w:t>
                            </w:r>
                            <w:r w:rsidRPr="0005220D">
                              <w:rPr>
                                <w:rFonts w:ascii="서울남산체 B" w:eastAsia="서울남산체 B" w:hAnsi="서울남산체 B" w:cs="함초롬돋움" w:hint="eastAsia"/>
                                <w:color w:val="2E74B5" w:themeColor="accent1" w:themeShade="BF"/>
                                <w:lang w:val="en-US"/>
                              </w:rPr>
                              <w:t xml:space="preserve"> 만</w:t>
                            </w:r>
                            <w:r w:rsidRPr="0005220D">
                              <w:rPr>
                                <w:rFonts w:ascii="서울남산체 B" w:eastAsia="서울남산체 B" w:hAnsi="서울남산체 B" w:cs="함초롬돋움"/>
                                <w:color w:val="2E74B5" w:themeColor="accent1" w:themeShade="BF"/>
                                <w:lang w:val="en-US"/>
                              </w:rPr>
                              <w:t>나는</w:t>
                            </w:r>
                            <w:r w:rsidRPr="0005220D">
                              <w:rPr>
                                <w:rFonts w:ascii="서울남산체 B" w:eastAsia="서울남산체 B" w:hAnsi="서울남산체 B" w:cs="함초롬돋움" w:hint="eastAsia"/>
                                <w:color w:val="2E74B5" w:themeColor="accent1" w:themeShade="BF"/>
                                <w:lang w:val="en-US"/>
                              </w:rPr>
                              <w:t xml:space="preserve"> </w:t>
                            </w:r>
                            <w:r w:rsidR="00333663">
                              <w:rPr>
                                <w:rFonts w:ascii="서울남산체 B" w:eastAsia="서울남산체 B" w:hAnsi="서울남산체 B" w:cs="함초롬돋움" w:hint="eastAsia"/>
                                <w:color w:val="2E74B5" w:themeColor="accent1" w:themeShade="BF"/>
                                <w:lang w:val="en-US"/>
                              </w:rPr>
                              <w:t>난</w:t>
                            </w:r>
                            <w:r w:rsidR="00333663">
                              <w:rPr>
                                <w:rFonts w:ascii="서울남산체 B" w:eastAsia="서울남산체 B" w:hAnsi="서울남산체 B" w:cs="함초롬돋움"/>
                                <w:color w:val="2E74B5" w:themeColor="accent1" w:themeShade="BF"/>
                                <w:lang w:val="en-US"/>
                              </w:rPr>
                              <w:t>관</w:t>
                            </w:r>
                            <w:r w:rsidRPr="0005220D">
                              <w:rPr>
                                <w:rFonts w:ascii="서울남산체 B" w:eastAsia="서울남산체 B" w:hAnsi="서울남산체 B" w:cs="함초롬돋움"/>
                                <w:color w:val="2E74B5" w:themeColor="accent1" w:themeShade="BF"/>
                                <w:lang w:val="en-US"/>
                              </w:rPr>
                              <w:t>들은</w:t>
                            </w:r>
                            <w:r w:rsidRPr="0005220D">
                              <w:rPr>
                                <w:rFonts w:ascii="서울남산체 B" w:eastAsia="서울남산체 B" w:hAnsi="서울남산체 B" w:cs="함초롬돋움" w:hint="eastAsia"/>
                                <w:color w:val="2E74B5" w:themeColor="accent1" w:themeShade="BF"/>
                                <w:lang w:val="en-US"/>
                              </w:rPr>
                              <w:t xml:space="preserve"> 어</w:t>
                            </w:r>
                            <w:r w:rsidRPr="0005220D">
                              <w:rPr>
                                <w:rFonts w:ascii="서울남산체 B" w:eastAsia="서울남산체 B" w:hAnsi="서울남산체 B" w:cs="함초롬돋움"/>
                                <w:color w:val="2E74B5" w:themeColor="accent1" w:themeShade="BF"/>
                                <w:lang w:val="en-US"/>
                              </w:rPr>
                              <w:t>떻게</w:t>
                            </w:r>
                            <w:r w:rsidRPr="0005220D">
                              <w:rPr>
                                <w:rFonts w:ascii="서울남산체 B" w:eastAsia="서울남산체 B" w:hAnsi="서울남산체 B" w:cs="함초롬돋움" w:hint="eastAsia"/>
                                <w:color w:val="2E74B5" w:themeColor="accent1" w:themeShade="BF"/>
                                <w:lang w:val="en-US"/>
                              </w:rPr>
                              <w:t>??</w:t>
                            </w:r>
                          </w:p>
                          <w:p w:rsidR="00E03D29" w:rsidRPr="00B3059B" w:rsidRDefault="00E03D29" w:rsidP="009079C4">
                            <w:pPr>
                              <w:pStyle w:val="a3"/>
                              <w:jc w:val="both"/>
                              <w:rPr>
                                <w:color w:val="99336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D235F4" id="_x0000_s1030" type="#_x0000_t202" style="position:absolute;margin-left:182.8pt;margin-top:378.7pt;width:234pt;height:172.7pt;z-index:251665408;visibility:visible;mso-wrap-style:square;mso-width-percent:0;mso-height-percent:0;mso-wrap-distance-left:2.88pt;mso-wrap-distance-top:2.88pt;mso-wrap-distance-right:2.88pt;mso-wrap-distance-bottom:2.88pt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" filled="f" fillcolor="#fffffe" stroked="f" strokecolor="#212120" insetpen="t">
                <v:textbox inset="2.88pt,2.88pt,2.88pt,2.88pt">
                  <w:txbxContent>
                    <w:p w:rsidR="00E03D29" w:rsidRPr="002A6FDD" w:rsidRDefault="00E03D29" w:rsidP="009079C4">
                      <w:pPr>
                        <w:pStyle w:val="a4"/>
                        <w:rPr>
                          <w:rFonts w:ascii="THIN" w:eastAsia="210 동화책 R" w:hAnsi="THIN"/>
                          <w:color w:val="8496B0" w:themeColor="text2" w:themeTint="99"/>
                          <w:sz w:val="192"/>
                          <w:szCs w:val="192"/>
                        </w:rPr>
                      </w:pPr>
                      <w:r w:rsidRPr="002A6FDD">
                        <w:rPr>
                          <w:rFonts w:ascii="THIN" w:eastAsia="210 동화책 R" w:hAnsi="THIN"/>
                          <w:color w:val="8496B0" w:themeColor="text2" w:themeTint="99"/>
                          <w:sz w:val="192"/>
                          <w:szCs w:val="192"/>
                        </w:rPr>
                        <w:t>2</w:t>
                      </w:r>
                    </w:p>
                    <w:p w:rsidR="00E03D29" w:rsidRPr="0005220D" w:rsidRDefault="00E03D29" w:rsidP="009079C4">
                      <w:pPr>
                        <w:pStyle w:val="a4"/>
                        <w:rPr>
                          <w:rFonts w:ascii="서울한강체 EB" w:eastAsia="서울한강체 EB" w:hAnsi="서울한강체 EB"/>
                          <w:color w:val="8496B0" w:themeColor="text2" w:themeTint="99"/>
                          <w:sz w:val="48"/>
                        </w:rPr>
                      </w:pPr>
                      <w:r w:rsidRPr="0005220D">
                        <w:rPr>
                          <w:rFonts w:ascii="서울한강체 EB" w:eastAsia="서울한강체 EB" w:hAnsi="서울한강체 EB" w:hint="eastAsia"/>
                          <w:color w:val="8496B0" w:themeColor="text2" w:themeTint="99"/>
                          <w:sz w:val="48"/>
                        </w:rPr>
                        <w:t>간</w:t>
                      </w:r>
                      <w:r w:rsidRPr="0005220D">
                        <w:rPr>
                          <w:rFonts w:ascii="서울한강체 EB" w:eastAsia="서울한강체 EB" w:hAnsi="서울한강체 EB"/>
                          <w:color w:val="8496B0" w:themeColor="text2" w:themeTint="99"/>
                          <w:sz w:val="48"/>
                        </w:rPr>
                        <w:t>간히</w:t>
                      </w:r>
                      <w:r w:rsidRPr="0005220D">
                        <w:rPr>
                          <w:rFonts w:ascii="서울한강체 EB" w:eastAsia="서울한강체 EB" w:hAnsi="서울한강체 EB" w:hint="eastAsia"/>
                          <w:color w:val="8496B0" w:themeColor="text2" w:themeTint="99"/>
                          <w:sz w:val="48"/>
                        </w:rPr>
                        <w:t xml:space="preserve"> 컴</w:t>
                      </w:r>
                      <w:r w:rsidRPr="0005220D">
                        <w:rPr>
                          <w:rFonts w:ascii="서울한강체 EB" w:eastAsia="서울한강체 EB" w:hAnsi="서울한강체 EB"/>
                          <w:color w:val="8496B0" w:themeColor="text2" w:themeTint="99"/>
                          <w:sz w:val="48"/>
                        </w:rPr>
                        <w:t>퓨터</w:t>
                      </w:r>
                      <w:r w:rsidRPr="0005220D">
                        <w:rPr>
                          <w:rFonts w:ascii="서울한강체 EB" w:eastAsia="서울한강체 EB" w:hAnsi="서울한강체 EB" w:hint="eastAsia"/>
                          <w:color w:val="8496B0" w:themeColor="text2" w:themeTint="99"/>
                          <w:sz w:val="48"/>
                        </w:rPr>
                        <w:t xml:space="preserve"> 공</w:t>
                      </w:r>
                      <w:r w:rsidRPr="0005220D">
                        <w:rPr>
                          <w:rFonts w:ascii="서울한강체 EB" w:eastAsia="서울한강체 EB" w:hAnsi="서울한강체 EB"/>
                          <w:color w:val="8496B0" w:themeColor="text2" w:themeTint="99"/>
                          <w:sz w:val="48"/>
                        </w:rPr>
                        <w:t>부</w:t>
                      </w:r>
                      <w:r w:rsidRPr="0005220D">
                        <w:rPr>
                          <w:rFonts w:ascii="서울한강체 EB" w:eastAsia="서울한강체 EB" w:hAnsi="서울한강체 EB" w:hint="eastAsia"/>
                          <w:color w:val="8496B0" w:themeColor="text2" w:themeTint="99"/>
                          <w:sz w:val="48"/>
                        </w:rPr>
                        <w:t>하기</w:t>
                      </w:r>
                    </w:p>
                    <w:p w:rsidR="00E03D29" w:rsidRPr="0005220D" w:rsidRDefault="00E03D29" w:rsidP="009E1F92">
                      <w:pPr>
                        <w:pStyle w:val="a3"/>
                        <w:jc w:val="both"/>
                        <w:rPr>
                          <w:rFonts w:ascii="서울남산체 B" w:eastAsia="서울남산체 B" w:hAnsi="서울남산체 B" w:cs="함초롬돋움"/>
                          <w:color w:val="2E74B5" w:themeColor="accent1" w:themeShade="BF"/>
                          <w:lang w:val="en-US"/>
                        </w:rPr>
                      </w:pPr>
                      <w:r w:rsidRPr="0005220D">
                        <w:rPr>
                          <w:rFonts w:ascii="서울남산체 B" w:eastAsia="서울남산체 B" w:hAnsi="서울남산체 B" w:cs="함초롬돋움" w:hint="eastAsia"/>
                          <w:color w:val="2E74B5" w:themeColor="accent1" w:themeShade="BF"/>
                          <w:lang w:val="en-US"/>
                        </w:rPr>
                        <w:t>도</w:t>
                      </w:r>
                      <w:r w:rsidRPr="0005220D">
                        <w:rPr>
                          <w:rFonts w:ascii="서울남산체 B" w:eastAsia="서울남산체 B" w:hAnsi="서울남산체 B" w:cs="함초롬돋움"/>
                          <w:color w:val="2E74B5" w:themeColor="accent1" w:themeShade="BF"/>
                          <w:lang w:val="en-US"/>
                        </w:rPr>
                        <w:t>중에</w:t>
                      </w:r>
                      <w:r w:rsidRPr="0005220D">
                        <w:rPr>
                          <w:rFonts w:ascii="서울남산체 B" w:eastAsia="서울남산체 B" w:hAnsi="서울남산체 B" w:cs="함초롬돋움" w:hint="eastAsia"/>
                          <w:color w:val="2E74B5" w:themeColor="accent1" w:themeShade="BF"/>
                          <w:lang w:val="en-US"/>
                        </w:rPr>
                        <w:t xml:space="preserve"> 만</w:t>
                      </w:r>
                      <w:r w:rsidRPr="0005220D">
                        <w:rPr>
                          <w:rFonts w:ascii="서울남산체 B" w:eastAsia="서울남산체 B" w:hAnsi="서울남산체 B" w:cs="함초롬돋움"/>
                          <w:color w:val="2E74B5" w:themeColor="accent1" w:themeShade="BF"/>
                          <w:lang w:val="en-US"/>
                        </w:rPr>
                        <w:t>나는</w:t>
                      </w:r>
                      <w:r w:rsidRPr="0005220D">
                        <w:rPr>
                          <w:rFonts w:ascii="서울남산체 B" w:eastAsia="서울남산체 B" w:hAnsi="서울남산체 B" w:cs="함초롬돋움" w:hint="eastAsia"/>
                          <w:color w:val="2E74B5" w:themeColor="accent1" w:themeShade="BF"/>
                          <w:lang w:val="en-US"/>
                        </w:rPr>
                        <w:t xml:space="preserve"> </w:t>
                      </w:r>
                      <w:r w:rsidR="00333663">
                        <w:rPr>
                          <w:rFonts w:ascii="서울남산체 B" w:eastAsia="서울남산체 B" w:hAnsi="서울남산체 B" w:cs="함초롬돋움" w:hint="eastAsia"/>
                          <w:color w:val="2E74B5" w:themeColor="accent1" w:themeShade="BF"/>
                          <w:lang w:val="en-US"/>
                        </w:rPr>
                        <w:t>난</w:t>
                      </w:r>
                      <w:r w:rsidR="00333663">
                        <w:rPr>
                          <w:rFonts w:ascii="서울남산체 B" w:eastAsia="서울남산체 B" w:hAnsi="서울남산체 B" w:cs="함초롬돋움"/>
                          <w:color w:val="2E74B5" w:themeColor="accent1" w:themeShade="BF"/>
                          <w:lang w:val="en-US"/>
                        </w:rPr>
                        <w:t>관</w:t>
                      </w:r>
                      <w:r w:rsidRPr="0005220D">
                        <w:rPr>
                          <w:rFonts w:ascii="서울남산체 B" w:eastAsia="서울남산체 B" w:hAnsi="서울남산체 B" w:cs="함초롬돋움"/>
                          <w:color w:val="2E74B5" w:themeColor="accent1" w:themeShade="BF"/>
                          <w:lang w:val="en-US"/>
                        </w:rPr>
                        <w:t>들은</w:t>
                      </w:r>
                      <w:r w:rsidRPr="0005220D">
                        <w:rPr>
                          <w:rFonts w:ascii="서울남산체 B" w:eastAsia="서울남산체 B" w:hAnsi="서울남산체 B" w:cs="함초롬돋움" w:hint="eastAsia"/>
                          <w:color w:val="2E74B5" w:themeColor="accent1" w:themeShade="BF"/>
                          <w:lang w:val="en-US"/>
                        </w:rPr>
                        <w:t xml:space="preserve"> 어</w:t>
                      </w:r>
                      <w:r w:rsidRPr="0005220D">
                        <w:rPr>
                          <w:rFonts w:ascii="서울남산체 B" w:eastAsia="서울남산체 B" w:hAnsi="서울남산체 B" w:cs="함초롬돋움"/>
                          <w:color w:val="2E74B5" w:themeColor="accent1" w:themeShade="BF"/>
                          <w:lang w:val="en-US"/>
                        </w:rPr>
                        <w:t>떻게</w:t>
                      </w:r>
                      <w:r w:rsidRPr="0005220D">
                        <w:rPr>
                          <w:rFonts w:ascii="서울남산체 B" w:eastAsia="서울남산체 B" w:hAnsi="서울남산체 B" w:cs="함초롬돋움" w:hint="eastAsia"/>
                          <w:color w:val="2E74B5" w:themeColor="accent1" w:themeShade="BF"/>
                          <w:lang w:val="en-US"/>
                        </w:rPr>
                        <w:t>??</w:t>
                      </w:r>
                    </w:p>
                    <w:p w:rsidR="00E03D29" w:rsidRPr="00B3059B" w:rsidRDefault="00E03D29" w:rsidP="009079C4">
                      <w:pPr>
                        <w:pStyle w:val="a3"/>
                        <w:jc w:val="both"/>
                        <w:rPr>
                          <w:color w:val="993366"/>
                          <w:lang w:val="en-US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2621AF" w:rsidP="007D5AC1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31D07CB0" wp14:editId="264C39DD">
                <wp:simplePos x="0" y="0"/>
                <wp:positionH relativeFrom="column">
                  <wp:posOffset>168275</wp:posOffset>
                </wp:positionH>
                <wp:positionV relativeFrom="paragraph">
                  <wp:posOffset>159514</wp:posOffset>
                </wp:positionV>
                <wp:extent cx="2665095" cy="2218690"/>
                <wp:effectExtent l="0" t="0" r="1905" b="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5095" cy="2218690"/>
                          <a:chOff x="8780" y="105108"/>
                          <a:chExt cx="2456815" cy="2019225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80" r="16"/>
                          <a:stretch/>
                        </pic:blipFill>
                        <pic:spPr bwMode="auto">
                          <a:xfrm>
                            <a:off x="79011" y="105108"/>
                            <a:ext cx="2273834" cy="1647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" name="Text Box 29"/>
                        <wps:cNvSpPr txBox="1"/>
                        <wps:spPr>
                          <a:xfrm>
                            <a:off x="8780" y="1813224"/>
                            <a:ext cx="2456815" cy="31110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E03D29" w:rsidRPr="00395EC7" w:rsidRDefault="00E03D29" w:rsidP="0061708F">
                              <w:pPr>
                                <w:pStyle w:val="a7"/>
                                <w:jc w:val="center"/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  <w:noProof/>
                                </w:rPr>
                              </w:pPr>
                              <w:r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>모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두가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 xml:space="preserve"> 서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울대</w:t>
                              </w:r>
                              <w:r w:rsidR="004D5110"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>, 한</w:t>
                              </w:r>
                              <w:r w:rsidR="004D5110"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양대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 xml:space="preserve"> </w:t>
                              </w:r>
                              <w:proofErr w:type="spellStart"/>
                              <w:r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>컴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공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>일</w:t>
                              </w:r>
                              <w:proofErr w:type="spellEnd"/>
                              <w:r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 xml:space="preserve"> 필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요는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 xml:space="preserve"> 없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다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>.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 xml:space="preserve"> 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>하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지만</w:t>
                              </w:r>
                              <w:r w:rsidR="003B1E6E"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......</w:t>
                              </w:r>
                              <w:r w:rsidR="00DC71A4"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 xml:space="preserve"> </w:t>
                              </w:r>
                              <w:r w:rsidR="00DC71A4"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>하</w:t>
                              </w:r>
                              <w:r w:rsidR="00DC71A4"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하</w:t>
                              </w:r>
                              <w:r w:rsidR="00DC71A4"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 xml:space="preserve"> </w:t>
                              </w:r>
                              <w:proofErr w:type="spellStart"/>
                              <w:r w:rsidR="00DC71A4"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>하</w:t>
                              </w:r>
                              <w:r w:rsidR="00DC71A4"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하하</w:t>
                              </w:r>
                              <w:r w:rsidR="00074C65"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>핳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D07CB0" id="Group 30" o:spid="_x0000_s1031" style="position:absolute;margin-left:13.25pt;margin-top:12.55pt;width:209.85pt;height:174.7pt;z-index:251719680;mso-width-relative:margin;mso-height-relative:margin" coordorigin="87,1051" coordsize="24568,2019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32" type="#_x0000_t75" style="position:absolute;left:790;top:1051;width:22738;height:164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1GBb2+AAAA2wAAAA8AAABkcnMvZG93bnJldi54bWxET8uKwjAU3Q/4D+EK7sZUQZFqFPEBLn3M&#10;gMtrck2LzU1poq1/P1kMuDyc92LVuUq8qAmlZwWjYQaCWHtTslXwc9l/z0CEiGyw8kwK3hRgtex9&#10;LTA3vuUTvc7RihTCIUcFRYx1LmXQBTkMQ18TJ+7uG4cxwcZK02Cbwl0lx1k2lQ5LTg0F1rQpSD/O&#10;T6fgt5vpaTnZXQ94tLc6nFqrt61Sg363noOI1MWP+N99MArGaWz6kn6AXP4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E1GBb2+AAAA2wAAAA8AAAAAAAAAAAAAAAAAnwIAAGRy&#10;cy9kb3ducmV2LnhtbFBLBQYAAAAABAAEAPcAAACKAwAAAAA=&#10;">
                  <v:imagedata r:id="rId10" o:title="" cropleft="6344f" cropright="10f"/>
                  <v:path arrowok="t"/>
                </v:shape>
                <v:shape id="Text Box 29" o:spid="_x0000_s1033" type="#_x0000_t202" style="position:absolute;left:87;top:18132;width:24568;height:3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S3fsUA&#10;AADbAAAADwAAAGRycy9kb3ducmV2LnhtbESPzWrDMBCE74W8g9hALqWR60No3SghPw30kB7shpwX&#10;a2uZWisjKbHz9lWg0OMwM98wy/VoO3ElH1rHCp7nGQji2umWGwWnr8PTC4gQkTV2jknBjQKsV5OH&#10;JRbaDVzStYqNSBAOBSowMfaFlKE2ZDHMXU+cvG/nLcYkfSO1xyHBbSfzLFtIiy2nBYM97QzVP9XF&#10;Kljs/WUoefe4P70f8bNv8vP2dlZqNh03byAijfE//Nf+0AryV7h/ST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dLd+xQAAANsAAAAPAAAAAAAAAAAAAAAAAJgCAABkcnMv&#10;ZG93bnJldi54bWxQSwUGAAAAAAQABAD1AAAAigMAAAAA&#10;" stroked="f">
                  <v:textbox inset="0,0,0,0">
                    <w:txbxContent>
                      <w:p w:rsidR="00E03D29" w:rsidRPr="00395EC7" w:rsidRDefault="00E03D29" w:rsidP="0061708F">
                        <w:pPr>
                          <w:pStyle w:val="a7"/>
                          <w:jc w:val="center"/>
                          <w:rPr>
                            <w:rFonts w:ascii="서울남산체 B" w:eastAsia="서울남산체 B" w:hAnsi="서울남산체 B" w:cs="함초롬돋움"/>
                            <w:b w:val="0"/>
                            <w:noProof/>
                          </w:rPr>
                        </w:pPr>
                        <w:r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>모</w:t>
                        </w:r>
                        <w:r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두가</w:t>
                        </w:r>
                        <w:r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 xml:space="preserve"> 서</w:t>
                        </w:r>
                        <w:r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울대</w:t>
                        </w:r>
                        <w:r w:rsidR="004D5110"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>, 한</w:t>
                        </w:r>
                        <w:r w:rsidR="004D5110"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양대</w:t>
                        </w:r>
                        <w:r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 xml:space="preserve"> </w:t>
                        </w:r>
                        <w:proofErr w:type="spellStart"/>
                        <w:r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>컴</w:t>
                        </w:r>
                        <w:r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공</w:t>
                        </w:r>
                        <w:r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>일</w:t>
                        </w:r>
                        <w:proofErr w:type="spellEnd"/>
                        <w:r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 xml:space="preserve"> 필</w:t>
                        </w:r>
                        <w:r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요는</w:t>
                        </w:r>
                        <w:r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 xml:space="preserve"> 없</w:t>
                        </w:r>
                        <w:r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다</w:t>
                        </w:r>
                        <w:r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>.</w:t>
                        </w:r>
                        <w:r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 xml:space="preserve"> </w:t>
                        </w:r>
                        <w:r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>하</w:t>
                        </w:r>
                        <w:r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지만</w:t>
                        </w:r>
                        <w:r w:rsidR="003B1E6E"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......</w:t>
                        </w:r>
                        <w:r w:rsidR="00DC71A4"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 xml:space="preserve"> </w:t>
                        </w:r>
                        <w:r w:rsidR="00DC71A4"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>하</w:t>
                        </w:r>
                        <w:r w:rsidR="00DC71A4"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하</w:t>
                        </w:r>
                        <w:r w:rsidR="00DC71A4"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 xml:space="preserve"> </w:t>
                        </w:r>
                        <w:proofErr w:type="spellStart"/>
                        <w:r w:rsidR="00DC71A4"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>하</w:t>
                        </w:r>
                        <w:r w:rsidR="00DC71A4"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하하</w:t>
                        </w:r>
                        <w:r w:rsidR="00074C65"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>핳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D346D" w:rsidP="007D5AC1">
      <w:pPr>
        <w:rPr>
          <w:lang w:val="en-US"/>
        </w:rPr>
      </w:pPr>
      <w:r w:rsidRPr="004E1A80">
        <w:rPr>
          <w:noProof/>
          <w:lang w:val="en-US"/>
        </w:rPr>
        <mc:AlternateContent>
          <mc:Choice Requires="wps">
            <w:drawing>
              <wp:anchor distT="36576" distB="36576" distL="36576" distR="36576" simplePos="0" relativeHeight="251721728" behindDoc="0" locked="0" layoutInCell="1" allowOverlap="1" wp14:anchorId="6471836F" wp14:editId="71CC36FA">
                <wp:simplePos x="0" y="0"/>
                <wp:positionH relativeFrom="margin">
                  <wp:posOffset>3293433</wp:posOffset>
                </wp:positionH>
                <wp:positionV relativeFrom="page">
                  <wp:posOffset>7198963</wp:posOffset>
                </wp:positionV>
                <wp:extent cx="3000375" cy="3115159"/>
                <wp:effectExtent l="0" t="0" r="9525" b="9525"/>
                <wp:wrapNone/>
                <wp:docPr id="3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3115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03D29" w:rsidRPr="0005220D" w:rsidRDefault="00E03D29" w:rsidP="00395EC7">
                            <w:pPr>
                              <w:pStyle w:val="11"/>
                              <w:ind w:firstLine="237"/>
                            </w:pPr>
                            <w:r w:rsidRPr="0005220D">
                              <w:rPr>
                                <w:rFonts w:hint="eastAsia"/>
                              </w:rPr>
                              <w:t>앞</w:t>
                            </w:r>
                            <w:r w:rsidRPr="0005220D">
                              <w:t>서</w:t>
                            </w:r>
                            <w:r w:rsidRPr="0005220D">
                              <w:rPr>
                                <w:rFonts w:hint="eastAsia"/>
                              </w:rPr>
                              <w:t xml:space="preserve"> 대</w:t>
                            </w:r>
                            <w:r w:rsidRPr="0005220D">
                              <w:t>입</w:t>
                            </w:r>
                            <w:r w:rsidRPr="0005220D">
                              <w:rPr>
                                <w:rFonts w:hint="eastAsia"/>
                              </w:rPr>
                              <w:t>의 중</w:t>
                            </w:r>
                            <w:r w:rsidRPr="0005220D">
                              <w:t>요성에</w:t>
                            </w:r>
                            <w:r w:rsidRPr="0005220D">
                              <w:rPr>
                                <w:rFonts w:hint="eastAsia"/>
                              </w:rPr>
                              <w:t xml:space="preserve"> 대</w:t>
                            </w:r>
                            <w:r w:rsidRPr="0005220D">
                              <w:t>해</w:t>
                            </w:r>
                            <w:r w:rsidRPr="0005220D">
                              <w:rPr>
                                <w:rFonts w:hint="eastAsia"/>
                              </w:rPr>
                              <w:t xml:space="preserve"> 이</w:t>
                            </w:r>
                            <w:r w:rsidRPr="0005220D">
                              <w:t>야기</w:t>
                            </w:r>
                            <w:r w:rsidRPr="0005220D">
                              <w:rPr>
                                <w:rFonts w:hint="eastAsia"/>
                              </w:rPr>
                              <w:t xml:space="preserve"> 했</w:t>
                            </w:r>
                            <w:r w:rsidRPr="0005220D">
                              <w:t>지만</w:t>
                            </w:r>
                            <w:r w:rsidRPr="0005220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5220D">
                              <w:t>12</w:t>
                            </w:r>
                            <w:r w:rsidRPr="0005220D">
                              <w:rPr>
                                <w:rFonts w:hint="eastAsia"/>
                              </w:rPr>
                              <w:t>년</w:t>
                            </w:r>
                            <w:r w:rsidRPr="0005220D">
                              <w:t>의</w:t>
                            </w:r>
                            <w:r w:rsidRPr="0005220D">
                              <w:rPr>
                                <w:rFonts w:hint="eastAsia"/>
                              </w:rPr>
                              <w:t xml:space="preserve"> 교</w:t>
                            </w:r>
                            <w:r w:rsidRPr="0005220D">
                              <w:t>육과정</w:t>
                            </w:r>
                            <w:r w:rsidRPr="0005220D">
                              <w:rPr>
                                <w:rFonts w:hint="eastAsia"/>
                              </w:rPr>
                              <w:t xml:space="preserve"> 동</w:t>
                            </w:r>
                            <w:r w:rsidRPr="0005220D">
                              <w:t>안</w:t>
                            </w:r>
                            <w:r w:rsidRPr="0005220D">
                              <w:rPr>
                                <w:rFonts w:hint="eastAsia"/>
                              </w:rPr>
                              <w:t xml:space="preserve"> 대</w:t>
                            </w:r>
                            <w:r w:rsidRPr="0005220D">
                              <w:t>입만을</w:t>
                            </w:r>
                            <w:r w:rsidRPr="0005220D">
                              <w:rPr>
                                <w:rFonts w:hint="eastAsia"/>
                              </w:rPr>
                              <w:t xml:space="preserve"> 바</w:t>
                            </w:r>
                            <w:r w:rsidRPr="0005220D">
                              <w:t>라볼</w:t>
                            </w:r>
                            <w:r w:rsidRPr="0005220D">
                              <w:rPr>
                                <w:rFonts w:hint="eastAsia"/>
                              </w:rPr>
                              <w:t xml:space="preserve"> 수 없</w:t>
                            </w:r>
                            <w:r w:rsidRPr="0005220D">
                              <w:t>는</w:t>
                            </w:r>
                            <w:r w:rsidRPr="0005220D">
                              <w:rPr>
                                <w:rFonts w:hint="eastAsia"/>
                              </w:rPr>
                              <w:t xml:space="preserve"> 노</w:t>
                            </w:r>
                            <w:r w:rsidRPr="0005220D">
                              <w:t>릇이</w:t>
                            </w:r>
                            <w:r w:rsidRPr="0005220D">
                              <w:rPr>
                                <w:rFonts w:hint="eastAsia"/>
                              </w:rPr>
                              <w:t>다. 간</w:t>
                            </w:r>
                            <w:r w:rsidRPr="0005220D">
                              <w:t>간히</w:t>
                            </w:r>
                            <w:r w:rsidRPr="0005220D">
                              <w:rPr>
                                <w:rFonts w:hint="eastAsia"/>
                              </w:rPr>
                              <w:t>(?) 컴</w:t>
                            </w:r>
                            <w:r w:rsidRPr="0005220D">
                              <w:t>퓨터</w:t>
                            </w:r>
                            <w:r w:rsidRPr="0005220D">
                              <w:rPr>
                                <w:rFonts w:hint="eastAsia"/>
                              </w:rPr>
                              <w:t xml:space="preserve"> 공</w:t>
                            </w:r>
                            <w:r w:rsidRPr="0005220D">
                              <w:t>부</w:t>
                            </w:r>
                            <w:r w:rsidRPr="0005220D">
                              <w:rPr>
                                <w:rFonts w:hint="eastAsia"/>
                              </w:rPr>
                              <w:t>를 학</w:t>
                            </w:r>
                            <w:r w:rsidRPr="0005220D">
                              <w:t>업과</w:t>
                            </w:r>
                            <w:r w:rsidRPr="0005220D">
                              <w:rPr>
                                <w:rFonts w:hint="eastAsia"/>
                              </w:rPr>
                              <w:t xml:space="preserve"> 병</w:t>
                            </w:r>
                            <w:r w:rsidRPr="0005220D">
                              <w:t>행하게</w:t>
                            </w:r>
                            <w:r w:rsidRPr="0005220D">
                              <w:rPr>
                                <w:rFonts w:hint="eastAsia"/>
                              </w:rPr>
                              <w:t xml:space="preserve"> 되</w:t>
                            </w:r>
                            <w:r w:rsidRPr="0005220D">
                              <w:t>는</w:t>
                            </w:r>
                            <w:r w:rsidRPr="0005220D">
                              <w:rPr>
                                <w:rFonts w:hint="eastAsia"/>
                              </w:rPr>
                              <w:t xml:space="preserve"> 것</w:t>
                            </w:r>
                            <w:r w:rsidRPr="0005220D">
                              <w:t>은</w:t>
                            </w:r>
                            <w:r w:rsidRPr="0005220D">
                              <w:rPr>
                                <w:rFonts w:hint="eastAsia"/>
                              </w:rPr>
                              <w:t xml:space="preserve"> IT 분</w:t>
                            </w:r>
                            <w:r w:rsidRPr="0005220D">
                              <w:t>야에</w:t>
                            </w:r>
                            <w:r w:rsidRPr="0005220D">
                              <w:rPr>
                                <w:rFonts w:hint="eastAsia"/>
                              </w:rPr>
                              <w:t xml:space="preserve"> 진</w:t>
                            </w:r>
                            <w:r w:rsidRPr="0005220D">
                              <w:t>출하길</w:t>
                            </w:r>
                            <w:r w:rsidRPr="0005220D">
                              <w:rPr>
                                <w:rFonts w:hint="eastAsia"/>
                              </w:rPr>
                              <w:t xml:space="preserve"> 원</w:t>
                            </w:r>
                            <w:r w:rsidRPr="0005220D">
                              <w:t>하는</w:t>
                            </w:r>
                            <w:r w:rsidRPr="0005220D">
                              <w:rPr>
                                <w:rFonts w:hint="eastAsia"/>
                              </w:rPr>
                              <w:t xml:space="preserve"> 학</w:t>
                            </w:r>
                            <w:r w:rsidRPr="0005220D">
                              <w:t>생이라면</w:t>
                            </w:r>
                            <w:r w:rsidRPr="0005220D">
                              <w:rPr>
                                <w:rFonts w:hint="eastAsia"/>
                              </w:rPr>
                              <w:t xml:space="preserve"> 누</w:t>
                            </w:r>
                            <w:r w:rsidRPr="0005220D">
                              <w:t>구나</w:t>
                            </w:r>
                            <w:r w:rsidRPr="0005220D">
                              <w:rPr>
                                <w:rFonts w:hint="eastAsia"/>
                              </w:rPr>
                              <w:t xml:space="preserve"> 겪</w:t>
                            </w:r>
                            <w:r w:rsidRPr="0005220D">
                              <w:t>는</w:t>
                            </w:r>
                            <w:r w:rsidRPr="0005220D">
                              <w:rPr>
                                <w:rFonts w:hint="eastAsia"/>
                              </w:rPr>
                              <w:t xml:space="preserve"> 일일 것</w:t>
                            </w:r>
                            <w:r w:rsidRPr="0005220D">
                              <w:t>이다</w:t>
                            </w:r>
                            <w:r w:rsidRPr="0005220D">
                              <w:rPr>
                                <w:rFonts w:hint="eastAsia"/>
                              </w:rPr>
                              <w:t>.</w:t>
                            </w:r>
                            <w:r w:rsidRPr="0005220D">
                              <w:t xml:space="preserve"> </w:t>
                            </w:r>
                          </w:p>
                          <w:p w:rsidR="00D13676" w:rsidRDefault="00D13676" w:rsidP="00D13676">
                            <w:pPr>
                              <w:pStyle w:val="11"/>
                              <w:ind w:firstLine="237"/>
                            </w:pPr>
                            <w:r>
                              <w:rPr>
                                <w:rFonts w:hint="eastAsia"/>
                              </w:rPr>
                              <w:t>필</w:t>
                            </w:r>
                            <w:r>
                              <w:t>자는</w:t>
                            </w:r>
                            <w:r>
                              <w:rPr>
                                <w:rFonts w:hint="eastAsia"/>
                              </w:rPr>
                              <w:t xml:space="preserve"> 굳</w:t>
                            </w:r>
                            <w:r>
                              <w:t>이</w:t>
                            </w:r>
                            <w:r>
                              <w:rPr>
                                <w:rFonts w:hint="eastAsia"/>
                              </w:rPr>
                              <w:t xml:space="preserve"> 보</w:t>
                            </w:r>
                            <w:r>
                              <w:t>안</w:t>
                            </w:r>
                            <w:r>
                              <w:rPr>
                                <w:rFonts w:hint="eastAsia"/>
                              </w:rPr>
                              <w:t>이</w:t>
                            </w:r>
                            <w:r>
                              <w:t>라는</w:t>
                            </w:r>
                            <w:r>
                              <w:rPr>
                                <w:rFonts w:hint="eastAsia"/>
                              </w:rPr>
                              <w:t xml:space="preserve"> 분</w:t>
                            </w:r>
                            <w:r>
                              <w:t>야에</w:t>
                            </w:r>
                            <w:r>
                              <w:rPr>
                                <w:rFonts w:hint="eastAsia"/>
                              </w:rPr>
                              <w:t xml:space="preserve"> 한</w:t>
                            </w:r>
                            <w:r>
                              <w:t>정</w:t>
                            </w:r>
                            <w:r>
                              <w:rPr>
                                <w:rFonts w:hint="eastAsia"/>
                              </w:rPr>
                              <w:t xml:space="preserve"> 짓</w:t>
                            </w:r>
                            <w:r>
                              <w:t>지</w:t>
                            </w:r>
                            <w:r>
                              <w:rPr>
                                <w:rFonts w:hint="eastAsia"/>
                              </w:rPr>
                              <w:t xml:space="preserve"> 않</w:t>
                            </w:r>
                            <w:r>
                              <w:t>고</w:t>
                            </w:r>
                            <w:r>
                              <w:rPr>
                                <w:rFonts w:hint="eastAsia"/>
                              </w:rPr>
                              <w:t xml:space="preserve"> 어</w:t>
                            </w:r>
                            <w:r>
                              <w:t>떤</w:t>
                            </w:r>
                            <w:r>
                              <w:rPr>
                                <w:rFonts w:hint="eastAsia"/>
                              </w:rPr>
                              <w:t xml:space="preserve"> 것</w:t>
                            </w:r>
                            <w:r>
                              <w:t>이</w:t>
                            </w:r>
                            <w:r>
                              <w:rPr>
                                <w:rFonts w:hint="eastAsia"/>
                              </w:rPr>
                              <w:t xml:space="preserve"> 컴</w:t>
                            </w:r>
                            <w:r>
                              <w:t>퓨터</w:t>
                            </w:r>
                            <w:r>
                              <w:rPr>
                                <w:rFonts w:hint="eastAsia"/>
                              </w:rPr>
                              <w:t xml:space="preserve"> 공</w:t>
                            </w:r>
                            <w:r>
                              <w:t>부에</w:t>
                            </w:r>
                            <w:r>
                              <w:rPr>
                                <w:rFonts w:hint="eastAsia"/>
                              </w:rPr>
                              <w:t xml:space="preserve"> 도</w:t>
                            </w:r>
                            <w:r>
                              <w:t>움이</w:t>
                            </w:r>
                            <w:r>
                              <w:rPr>
                                <w:rFonts w:hint="eastAsia"/>
                              </w:rPr>
                              <w:t xml:space="preserve"> 되</w:t>
                            </w:r>
                            <w:r>
                              <w:t>는지</w:t>
                            </w:r>
                            <w:r>
                              <w:rPr>
                                <w:rFonts w:hint="eastAsia"/>
                              </w:rPr>
                              <w:t xml:space="preserve"> 이</w:t>
                            </w:r>
                            <w:r>
                              <w:t>야기</w:t>
                            </w:r>
                            <w:r>
                              <w:rPr>
                                <w:rFonts w:hint="eastAsia"/>
                              </w:rPr>
                              <w:t xml:space="preserve"> 하</w:t>
                            </w:r>
                            <w:r>
                              <w:t>려</w:t>
                            </w:r>
                            <w:r>
                              <w:rPr>
                                <w:rFonts w:hint="eastAsia"/>
                              </w:rPr>
                              <w:t xml:space="preserve"> 한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E03D29" w:rsidRDefault="00D13676" w:rsidP="00D13676">
                            <w:pPr>
                              <w:pStyle w:val="11"/>
                              <w:ind w:firstLine="237"/>
                              <w:rPr>
                                <w:rFonts w:ascii="함초롬돋움" w:eastAsia="함초롬돋움" w:hAnsi="함초롬돋움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컴</w:t>
                            </w:r>
                            <w:r>
                              <w:t>퓨터</w:t>
                            </w:r>
                            <w:r>
                              <w:rPr>
                                <w:rFonts w:hint="eastAsia"/>
                              </w:rPr>
                              <w:t xml:space="preserve"> 공</w:t>
                            </w:r>
                            <w:r>
                              <w:t>부에서</w:t>
                            </w:r>
                            <w:r>
                              <w:rPr>
                                <w:rFonts w:hint="eastAsia"/>
                              </w:rPr>
                              <w:t xml:space="preserve"> 가</w:t>
                            </w:r>
                            <w:r>
                              <w:t>장</w:t>
                            </w:r>
                            <w:r>
                              <w:rPr>
                                <w:rFonts w:hint="eastAsia"/>
                              </w:rPr>
                              <w:t xml:space="preserve"> 중</w:t>
                            </w:r>
                            <w:r>
                              <w:t>요한</w:t>
                            </w:r>
                            <w:r>
                              <w:rPr>
                                <w:rFonts w:hint="eastAsia"/>
                              </w:rPr>
                              <w:t xml:space="preserve"> 것</w:t>
                            </w:r>
                            <w:r>
                              <w:t>은</w:t>
                            </w:r>
                            <w:r>
                              <w:rPr>
                                <w:rFonts w:hint="eastAsia"/>
                              </w:rPr>
                              <w:t xml:space="preserve"> 커</w:t>
                            </w:r>
                            <w:r>
                              <w:t>뮤니티를</w:t>
                            </w:r>
                            <w:r>
                              <w:rPr>
                                <w:rFonts w:hint="eastAsia"/>
                              </w:rPr>
                              <w:t xml:space="preserve"> 적</w:t>
                            </w:r>
                            <w:r>
                              <w:t>극적으로</w:t>
                            </w:r>
                            <w:r>
                              <w:rPr>
                                <w:rFonts w:hint="eastAsia"/>
                              </w:rPr>
                              <w:t xml:space="preserve"> 활</w:t>
                            </w:r>
                            <w:r>
                              <w:t>용</w:t>
                            </w:r>
                            <w:r>
                              <w:rPr>
                                <w:rFonts w:hint="eastAsia"/>
                              </w:rPr>
                              <w:t>하</w:t>
                            </w:r>
                            <w:r>
                              <w:t>는</w:t>
                            </w:r>
                            <w:r>
                              <w:rPr>
                                <w:rFonts w:hint="eastAsia"/>
                              </w:rPr>
                              <w:t xml:space="preserve"> 것</w:t>
                            </w:r>
                            <w:r>
                              <w:t>이다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E03D29" w:rsidRDefault="00E03D29" w:rsidP="00F66AEF">
                            <w:pPr>
                              <w:pStyle w:val="10"/>
                              <w:ind w:firstLineChars="100" w:firstLine="233"/>
                              <w:jc w:val="both"/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</w:pPr>
                          </w:p>
                          <w:p w:rsidR="00E03D29" w:rsidRDefault="00E03D29" w:rsidP="00F66AEF">
                            <w:pPr>
                              <w:pStyle w:val="10"/>
                              <w:ind w:firstLineChars="100" w:firstLine="233"/>
                              <w:jc w:val="both"/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</w:pPr>
                          </w:p>
                          <w:p w:rsidR="00E03D29" w:rsidRDefault="00E03D29" w:rsidP="00F66AEF">
                            <w:pPr>
                              <w:pStyle w:val="10"/>
                              <w:ind w:firstLineChars="100" w:firstLine="233"/>
                              <w:jc w:val="both"/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</w:pPr>
                          </w:p>
                          <w:p w:rsidR="00E03D29" w:rsidRDefault="00E03D29" w:rsidP="00F66AEF">
                            <w:pPr>
                              <w:pStyle w:val="10"/>
                              <w:ind w:firstLineChars="100" w:firstLine="233"/>
                              <w:jc w:val="both"/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</w:pPr>
                          </w:p>
                          <w:p w:rsidR="00E03D29" w:rsidRDefault="00E03D29" w:rsidP="00F66AEF">
                            <w:pPr>
                              <w:pStyle w:val="10"/>
                              <w:ind w:firstLineChars="100" w:firstLine="233"/>
                              <w:jc w:val="both"/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</w:pPr>
                          </w:p>
                          <w:p w:rsidR="00E03D29" w:rsidRDefault="00E03D29" w:rsidP="002242ED">
                            <w:pPr>
                              <w:pStyle w:val="10"/>
                              <w:ind w:firstLineChars="100" w:firstLine="233"/>
                              <w:jc w:val="both"/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</w:pPr>
                          </w:p>
                          <w:p w:rsidR="00E03D29" w:rsidRDefault="00E03D29" w:rsidP="002242ED">
                            <w:pPr>
                              <w:pStyle w:val="10"/>
                              <w:ind w:firstLineChars="100" w:firstLine="233"/>
                              <w:jc w:val="both"/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>내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가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만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난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난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관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>은 내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가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이 세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상에서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처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음으로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만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난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것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이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아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니다.’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>라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 xml:space="preserve">는 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>말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을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99% 정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도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믿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어보자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>. 프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로그래밍을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코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딩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하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던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중 만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나는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컴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파일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에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러는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에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러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메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시지를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구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글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검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색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>창에 글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자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한 토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시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바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꾸지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않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고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넣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어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검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색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>하면 쉽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게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해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결책을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찾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을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수 있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을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것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이다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. </w:t>
                            </w:r>
                          </w:p>
                          <w:p w:rsidR="00E03D29" w:rsidRDefault="00E03D29" w:rsidP="00F66AEF">
                            <w:pPr>
                              <w:pStyle w:val="10"/>
                              <w:ind w:firstLineChars="100" w:firstLine="233"/>
                              <w:jc w:val="both"/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</w:pPr>
                          </w:p>
                          <w:p w:rsidR="00E03D29" w:rsidRDefault="00E03D29" w:rsidP="00F66AEF">
                            <w:pPr>
                              <w:pStyle w:val="10"/>
                              <w:ind w:firstLineChars="100" w:firstLine="233"/>
                              <w:jc w:val="both"/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>이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런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과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정에서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중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요한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것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은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영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어를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얼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마나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능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숙하게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다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루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>는가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이다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>. 위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에서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언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급한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커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뮤니티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>들은 대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 xml:space="preserve">부분 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>해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외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커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뮤니티이고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이들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은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영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어를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공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용어로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 xml:space="preserve"> 사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  <w:t>용한다</w:t>
                            </w:r>
                            <w:r>
                              <w:rPr>
                                <w:rFonts w:ascii="함초롬돋움" w:eastAsia="함초롬돋움" w:hAnsi="함초롬돋움" w:cs="함초롬돋움" w:hint="eastAsia"/>
                                <w:color w:val="333333"/>
                                <w:szCs w:val="40"/>
                                <w:lang w:val="en-US"/>
                              </w:rPr>
                              <w:t>.</w:t>
                            </w:r>
                          </w:p>
                          <w:p w:rsidR="00E03D29" w:rsidRDefault="00E03D29" w:rsidP="00F66AEF">
                            <w:pPr>
                              <w:pStyle w:val="10"/>
                              <w:ind w:firstLineChars="100" w:firstLine="233"/>
                              <w:jc w:val="both"/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</w:pPr>
                          </w:p>
                          <w:p w:rsidR="00E03D29" w:rsidRDefault="00E03D29" w:rsidP="00F66AEF">
                            <w:pPr>
                              <w:pStyle w:val="10"/>
                              <w:ind w:firstLineChars="100" w:firstLine="233"/>
                              <w:jc w:val="both"/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</w:pPr>
                          </w:p>
                          <w:p w:rsidR="00E03D29" w:rsidRDefault="00E03D29" w:rsidP="00F66AEF">
                            <w:pPr>
                              <w:pStyle w:val="10"/>
                              <w:ind w:firstLineChars="100" w:firstLine="233"/>
                              <w:jc w:val="both"/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</w:pPr>
                          </w:p>
                          <w:p w:rsidR="00E03D29" w:rsidRPr="00347132" w:rsidRDefault="00E03D29" w:rsidP="00F66AEF">
                            <w:pPr>
                              <w:pStyle w:val="10"/>
                              <w:ind w:firstLineChars="100" w:firstLine="233"/>
                              <w:jc w:val="both"/>
                              <w:rPr>
                                <w:rFonts w:ascii="함초롬돋움" w:eastAsia="함초롬돋움" w:hAnsi="함초롬돋움" w:cs="함초롬돋움"/>
                                <w:color w:val="333333"/>
                                <w:szCs w:val="4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639905" id="_x0000_s1031" type="#_x0000_t202" style="position:absolute;margin-left:259.35pt;margin-top:566.85pt;width:236.25pt;height:245.3pt;z-index:251721728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" filled="f" fillcolor="#fffffe" stroked="f" strokecolor="#212120" insetpen="t">
                <v:textbox inset="2.88pt,2.88pt,2.88pt,2.88pt">
                  <w:txbxContent>
                    <w:p w:rsidR="00E03D29" w:rsidRPr="0005220D" w:rsidRDefault="00E03D29" w:rsidP="00395EC7">
                      <w:pPr>
                        <w:pStyle w:val="11"/>
                        <w:ind w:firstLine="237"/>
                      </w:pPr>
                      <w:r w:rsidRPr="0005220D">
                        <w:rPr>
                          <w:rFonts w:hint="eastAsia"/>
                        </w:rPr>
                        <w:t>앞</w:t>
                      </w:r>
                      <w:r w:rsidRPr="0005220D">
                        <w:t>서</w:t>
                      </w:r>
                      <w:r w:rsidRPr="0005220D">
                        <w:rPr>
                          <w:rFonts w:hint="eastAsia"/>
                        </w:rPr>
                        <w:t xml:space="preserve"> 대</w:t>
                      </w:r>
                      <w:r w:rsidRPr="0005220D">
                        <w:t>입</w:t>
                      </w:r>
                      <w:r w:rsidRPr="0005220D">
                        <w:rPr>
                          <w:rFonts w:hint="eastAsia"/>
                        </w:rPr>
                        <w:t>의 중</w:t>
                      </w:r>
                      <w:r w:rsidRPr="0005220D">
                        <w:t>요성에</w:t>
                      </w:r>
                      <w:r w:rsidRPr="0005220D">
                        <w:rPr>
                          <w:rFonts w:hint="eastAsia"/>
                        </w:rPr>
                        <w:t xml:space="preserve"> 대</w:t>
                      </w:r>
                      <w:r w:rsidRPr="0005220D">
                        <w:t>해</w:t>
                      </w:r>
                      <w:r w:rsidRPr="0005220D">
                        <w:rPr>
                          <w:rFonts w:hint="eastAsia"/>
                        </w:rPr>
                        <w:t xml:space="preserve"> 이</w:t>
                      </w:r>
                      <w:r w:rsidRPr="0005220D">
                        <w:t>야기</w:t>
                      </w:r>
                      <w:r w:rsidRPr="0005220D">
                        <w:rPr>
                          <w:rFonts w:hint="eastAsia"/>
                        </w:rPr>
                        <w:t xml:space="preserve"> 했</w:t>
                      </w:r>
                      <w:r w:rsidRPr="0005220D">
                        <w:t>지만</w:t>
                      </w:r>
                      <w:r w:rsidRPr="0005220D">
                        <w:rPr>
                          <w:rFonts w:hint="eastAsia"/>
                        </w:rPr>
                        <w:t xml:space="preserve"> </w:t>
                      </w:r>
                      <w:r w:rsidRPr="0005220D">
                        <w:t>12</w:t>
                      </w:r>
                      <w:r w:rsidRPr="0005220D">
                        <w:rPr>
                          <w:rFonts w:hint="eastAsia"/>
                        </w:rPr>
                        <w:t>년</w:t>
                      </w:r>
                      <w:r w:rsidRPr="0005220D">
                        <w:t>의</w:t>
                      </w:r>
                      <w:r w:rsidRPr="0005220D">
                        <w:rPr>
                          <w:rFonts w:hint="eastAsia"/>
                        </w:rPr>
                        <w:t xml:space="preserve"> 교</w:t>
                      </w:r>
                      <w:r w:rsidRPr="0005220D">
                        <w:t>육과정</w:t>
                      </w:r>
                      <w:r w:rsidRPr="0005220D">
                        <w:rPr>
                          <w:rFonts w:hint="eastAsia"/>
                        </w:rPr>
                        <w:t xml:space="preserve"> 동</w:t>
                      </w:r>
                      <w:r w:rsidRPr="0005220D">
                        <w:t>안</w:t>
                      </w:r>
                      <w:r w:rsidRPr="0005220D">
                        <w:rPr>
                          <w:rFonts w:hint="eastAsia"/>
                        </w:rPr>
                        <w:t xml:space="preserve"> 대</w:t>
                      </w:r>
                      <w:r w:rsidRPr="0005220D">
                        <w:t>입만을</w:t>
                      </w:r>
                      <w:r w:rsidRPr="0005220D">
                        <w:rPr>
                          <w:rFonts w:hint="eastAsia"/>
                        </w:rPr>
                        <w:t xml:space="preserve"> 바</w:t>
                      </w:r>
                      <w:r w:rsidRPr="0005220D">
                        <w:t>라볼</w:t>
                      </w:r>
                      <w:r w:rsidRPr="0005220D">
                        <w:rPr>
                          <w:rFonts w:hint="eastAsia"/>
                        </w:rPr>
                        <w:t xml:space="preserve"> 수 없</w:t>
                      </w:r>
                      <w:r w:rsidRPr="0005220D">
                        <w:t>는</w:t>
                      </w:r>
                      <w:r w:rsidRPr="0005220D">
                        <w:rPr>
                          <w:rFonts w:hint="eastAsia"/>
                        </w:rPr>
                        <w:t xml:space="preserve"> 노</w:t>
                      </w:r>
                      <w:r w:rsidRPr="0005220D">
                        <w:t>릇이</w:t>
                      </w:r>
                      <w:r w:rsidRPr="0005220D">
                        <w:rPr>
                          <w:rFonts w:hint="eastAsia"/>
                        </w:rPr>
                        <w:t>다. 간</w:t>
                      </w:r>
                      <w:r w:rsidRPr="0005220D">
                        <w:t>간히</w:t>
                      </w:r>
                      <w:r w:rsidRPr="0005220D">
                        <w:rPr>
                          <w:rFonts w:hint="eastAsia"/>
                        </w:rPr>
                        <w:t>(?) 컴</w:t>
                      </w:r>
                      <w:r w:rsidRPr="0005220D">
                        <w:t>퓨터</w:t>
                      </w:r>
                      <w:r w:rsidRPr="0005220D">
                        <w:rPr>
                          <w:rFonts w:hint="eastAsia"/>
                        </w:rPr>
                        <w:t xml:space="preserve"> 공</w:t>
                      </w:r>
                      <w:r w:rsidRPr="0005220D">
                        <w:t>부</w:t>
                      </w:r>
                      <w:r w:rsidRPr="0005220D">
                        <w:rPr>
                          <w:rFonts w:hint="eastAsia"/>
                        </w:rPr>
                        <w:t>를 학</w:t>
                      </w:r>
                      <w:r w:rsidRPr="0005220D">
                        <w:t>업과</w:t>
                      </w:r>
                      <w:r w:rsidRPr="0005220D">
                        <w:rPr>
                          <w:rFonts w:hint="eastAsia"/>
                        </w:rPr>
                        <w:t xml:space="preserve"> 병</w:t>
                      </w:r>
                      <w:r w:rsidRPr="0005220D">
                        <w:t>행하게</w:t>
                      </w:r>
                      <w:r w:rsidRPr="0005220D">
                        <w:rPr>
                          <w:rFonts w:hint="eastAsia"/>
                        </w:rPr>
                        <w:t xml:space="preserve"> 되</w:t>
                      </w:r>
                      <w:r w:rsidRPr="0005220D">
                        <w:t>는</w:t>
                      </w:r>
                      <w:r w:rsidRPr="0005220D">
                        <w:rPr>
                          <w:rFonts w:hint="eastAsia"/>
                        </w:rPr>
                        <w:t xml:space="preserve"> 것</w:t>
                      </w:r>
                      <w:r w:rsidRPr="0005220D">
                        <w:t>은</w:t>
                      </w:r>
                      <w:r w:rsidRPr="0005220D">
                        <w:rPr>
                          <w:rFonts w:hint="eastAsia"/>
                        </w:rPr>
                        <w:t xml:space="preserve"> IT 분</w:t>
                      </w:r>
                      <w:r w:rsidRPr="0005220D">
                        <w:t>야에</w:t>
                      </w:r>
                      <w:r w:rsidRPr="0005220D">
                        <w:rPr>
                          <w:rFonts w:hint="eastAsia"/>
                        </w:rPr>
                        <w:t xml:space="preserve"> 진</w:t>
                      </w:r>
                      <w:r w:rsidRPr="0005220D">
                        <w:t>출하길</w:t>
                      </w:r>
                      <w:r w:rsidRPr="0005220D">
                        <w:rPr>
                          <w:rFonts w:hint="eastAsia"/>
                        </w:rPr>
                        <w:t xml:space="preserve"> 원</w:t>
                      </w:r>
                      <w:r w:rsidRPr="0005220D">
                        <w:t>하는</w:t>
                      </w:r>
                      <w:r w:rsidRPr="0005220D">
                        <w:rPr>
                          <w:rFonts w:hint="eastAsia"/>
                        </w:rPr>
                        <w:t xml:space="preserve"> 학</w:t>
                      </w:r>
                      <w:r w:rsidRPr="0005220D">
                        <w:t>생이라면</w:t>
                      </w:r>
                      <w:r w:rsidRPr="0005220D">
                        <w:rPr>
                          <w:rFonts w:hint="eastAsia"/>
                        </w:rPr>
                        <w:t xml:space="preserve"> 누</w:t>
                      </w:r>
                      <w:r w:rsidRPr="0005220D">
                        <w:t>구나</w:t>
                      </w:r>
                      <w:r w:rsidRPr="0005220D">
                        <w:rPr>
                          <w:rFonts w:hint="eastAsia"/>
                        </w:rPr>
                        <w:t xml:space="preserve"> 겪</w:t>
                      </w:r>
                      <w:r w:rsidRPr="0005220D">
                        <w:t>는</w:t>
                      </w:r>
                      <w:r w:rsidRPr="0005220D">
                        <w:rPr>
                          <w:rFonts w:hint="eastAsia"/>
                        </w:rPr>
                        <w:t xml:space="preserve"> 일일 것</w:t>
                      </w:r>
                      <w:r w:rsidRPr="0005220D">
                        <w:t>이다</w:t>
                      </w:r>
                      <w:r w:rsidRPr="0005220D">
                        <w:rPr>
                          <w:rFonts w:hint="eastAsia"/>
                        </w:rPr>
                        <w:t>.</w:t>
                      </w:r>
                      <w:r w:rsidRPr="0005220D">
                        <w:t xml:space="preserve"> </w:t>
                      </w:r>
                    </w:p>
                    <w:p w:rsidR="00D13676" w:rsidRDefault="00D13676" w:rsidP="00D13676">
                      <w:pPr>
                        <w:pStyle w:val="11"/>
                        <w:ind w:firstLine="237"/>
                      </w:pPr>
                      <w:r>
                        <w:rPr>
                          <w:rFonts w:hint="eastAsia"/>
                        </w:rPr>
                        <w:t>필</w:t>
                      </w:r>
                      <w:r>
                        <w:t>자는</w:t>
                      </w:r>
                      <w:r>
                        <w:rPr>
                          <w:rFonts w:hint="eastAsia"/>
                        </w:rPr>
                        <w:t xml:space="preserve"> 굳</w:t>
                      </w:r>
                      <w:r>
                        <w:t>이</w:t>
                      </w:r>
                      <w:r>
                        <w:rPr>
                          <w:rFonts w:hint="eastAsia"/>
                        </w:rPr>
                        <w:t xml:space="preserve"> 보</w:t>
                      </w:r>
                      <w:r>
                        <w:t>안</w:t>
                      </w:r>
                      <w:r>
                        <w:rPr>
                          <w:rFonts w:hint="eastAsia"/>
                        </w:rPr>
                        <w:t>이</w:t>
                      </w:r>
                      <w:r>
                        <w:t>라는</w:t>
                      </w:r>
                      <w:r>
                        <w:rPr>
                          <w:rFonts w:hint="eastAsia"/>
                        </w:rPr>
                        <w:t xml:space="preserve"> 분</w:t>
                      </w:r>
                      <w:r>
                        <w:t>야에</w:t>
                      </w:r>
                      <w:r>
                        <w:rPr>
                          <w:rFonts w:hint="eastAsia"/>
                        </w:rPr>
                        <w:t xml:space="preserve"> 한</w:t>
                      </w:r>
                      <w:r>
                        <w:t>정</w:t>
                      </w:r>
                      <w:r>
                        <w:rPr>
                          <w:rFonts w:hint="eastAsia"/>
                        </w:rPr>
                        <w:t xml:space="preserve"> 짓</w:t>
                      </w:r>
                      <w:r>
                        <w:t>지</w:t>
                      </w:r>
                      <w:r>
                        <w:rPr>
                          <w:rFonts w:hint="eastAsia"/>
                        </w:rPr>
                        <w:t xml:space="preserve"> 않</w:t>
                      </w:r>
                      <w:r>
                        <w:t>고</w:t>
                      </w:r>
                      <w:r>
                        <w:rPr>
                          <w:rFonts w:hint="eastAsia"/>
                        </w:rPr>
                        <w:t xml:space="preserve"> 어</w:t>
                      </w:r>
                      <w:r>
                        <w:t>떤</w:t>
                      </w:r>
                      <w:r>
                        <w:rPr>
                          <w:rFonts w:hint="eastAsia"/>
                        </w:rPr>
                        <w:t xml:space="preserve"> 것</w:t>
                      </w:r>
                      <w:r>
                        <w:t>이</w:t>
                      </w:r>
                      <w:r>
                        <w:rPr>
                          <w:rFonts w:hint="eastAsia"/>
                        </w:rPr>
                        <w:t xml:space="preserve"> 컴</w:t>
                      </w:r>
                      <w:r>
                        <w:t>퓨터</w:t>
                      </w:r>
                      <w:r>
                        <w:rPr>
                          <w:rFonts w:hint="eastAsia"/>
                        </w:rPr>
                        <w:t xml:space="preserve"> 공</w:t>
                      </w:r>
                      <w:r>
                        <w:t>부에</w:t>
                      </w:r>
                      <w:r>
                        <w:rPr>
                          <w:rFonts w:hint="eastAsia"/>
                        </w:rPr>
                        <w:t xml:space="preserve"> 도</w:t>
                      </w:r>
                      <w:r>
                        <w:t>움이</w:t>
                      </w:r>
                      <w:r>
                        <w:rPr>
                          <w:rFonts w:hint="eastAsia"/>
                        </w:rPr>
                        <w:t xml:space="preserve"> 되</w:t>
                      </w:r>
                      <w:r>
                        <w:t>는지</w:t>
                      </w:r>
                      <w:r>
                        <w:rPr>
                          <w:rFonts w:hint="eastAsia"/>
                        </w:rPr>
                        <w:t xml:space="preserve"> 이</w:t>
                      </w:r>
                      <w:r>
                        <w:t>야기</w:t>
                      </w:r>
                      <w:r>
                        <w:rPr>
                          <w:rFonts w:hint="eastAsia"/>
                        </w:rPr>
                        <w:t xml:space="preserve"> 하</w:t>
                      </w:r>
                      <w:r>
                        <w:t>려</w:t>
                      </w:r>
                      <w:r>
                        <w:rPr>
                          <w:rFonts w:hint="eastAsia"/>
                        </w:rPr>
                        <w:t xml:space="preserve"> 한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  <w:p w:rsidR="00E03D29" w:rsidRDefault="00D13676" w:rsidP="00D13676">
                      <w:pPr>
                        <w:pStyle w:val="11"/>
                        <w:ind w:firstLine="237"/>
                        <w:rPr>
                          <w:rFonts w:ascii="함초롬돋움" w:eastAsia="함초롬돋움" w:hAnsi="함초롬돋움"/>
                          <w:szCs w:val="40"/>
                        </w:rPr>
                      </w:pPr>
                      <w:r>
                        <w:rPr>
                          <w:rFonts w:hint="eastAsia"/>
                        </w:rPr>
                        <w:t>컴</w:t>
                      </w:r>
                      <w:r>
                        <w:t>퓨터</w:t>
                      </w:r>
                      <w:r>
                        <w:rPr>
                          <w:rFonts w:hint="eastAsia"/>
                        </w:rPr>
                        <w:t xml:space="preserve"> 공</w:t>
                      </w:r>
                      <w:r>
                        <w:t>부에서</w:t>
                      </w:r>
                      <w:r>
                        <w:rPr>
                          <w:rFonts w:hint="eastAsia"/>
                        </w:rPr>
                        <w:t xml:space="preserve"> 가</w:t>
                      </w:r>
                      <w:r>
                        <w:t>장</w:t>
                      </w:r>
                      <w:r>
                        <w:rPr>
                          <w:rFonts w:hint="eastAsia"/>
                        </w:rPr>
                        <w:t xml:space="preserve"> 중</w:t>
                      </w:r>
                      <w:r>
                        <w:t>요한</w:t>
                      </w:r>
                      <w:r>
                        <w:rPr>
                          <w:rFonts w:hint="eastAsia"/>
                        </w:rPr>
                        <w:t xml:space="preserve"> 것</w:t>
                      </w:r>
                      <w:r>
                        <w:t>은</w:t>
                      </w:r>
                      <w:r>
                        <w:rPr>
                          <w:rFonts w:hint="eastAsia"/>
                        </w:rPr>
                        <w:t xml:space="preserve"> 커</w:t>
                      </w:r>
                      <w:r>
                        <w:t>뮤니티를</w:t>
                      </w:r>
                      <w:r>
                        <w:rPr>
                          <w:rFonts w:hint="eastAsia"/>
                        </w:rPr>
                        <w:t xml:space="preserve"> 적</w:t>
                      </w:r>
                      <w:r>
                        <w:t>극적으로</w:t>
                      </w:r>
                      <w:r>
                        <w:rPr>
                          <w:rFonts w:hint="eastAsia"/>
                        </w:rPr>
                        <w:t xml:space="preserve"> 활</w:t>
                      </w:r>
                      <w:r>
                        <w:t>용</w:t>
                      </w:r>
                      <w:r>
                        <w:rPr>
                          <w:rFonts w:hint="eastAsia"/>
                        </w:rPr>
                        <w:t>하</w:t>
                      </w:r>
                      <w:r>
                        <w:t>는</w:t>
                      </w:r>
                      <w:r>
                        <w:rPr>
                          <w:rFonts w:hint="eastAsia"/>
                        </w:rPr>
                        <w:t xml:space="preserve"> 것</w:t>
                      </w:r>
                      <w:r>
                        <w:t>이다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  <w:p w:rsidR="00E03D29" w:rsidRDefault="00E03D29" w:rsidP="00F66AEF">
                      <w:pPr>
                        <w:pStyle w:val="10"/>
                        <w:ind w:firstLineChars="100" w:firstLine="233"/>
                        <w:jc w:val="both"/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</w:pPr>
                    </w:p>
                    <w:p w:rsidR="00E03D29" w:rsidRDefault="00E03D29" w:rsidP="00F66AEF">
                      <w:pPr>
                        <w:pStyle w:val="10"/>
                        <w:ind w:firstLineChars="100" w:firstLine="233"/>
                        <w:jc w:val="both"/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</w:pPr>
                    </w:p>
                    <w:p w:rsidR="00E03D29" w:rsidRDefault="00E03D29" w:rsidP="00F66AEF">
                      <w:pPr>
                        <w:pStyle w:val="10"/>
                        <w:ind w:firstLineChars="100" w:firstLine="233"/>
                        <w:jc w:val="both"/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</w:pPr>
                    </w:p>
                    <w:p w:rsidR="00E03D29" w:rsidRDefault="00E03D29" w:rsidP="00F66AEF">
                      <w:pPr>
                        <w:pStyle w:val="10"/>
                        <w:ind w:firstLineChars="100" w:firstLine="233"/>
                        <w:jc w:val="both"/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</w:pPr>
                    </w:p>
                    <w:p w:rsidR="00E03D29" w:rsidRDefault="00E03D29" w:rsidP="00F66AEF">
                      <w:pPr>
                        <w:pStyle w:val="10"/>
                        <w:ind w:firstLineChars="100" w:firstLine="233"/>
                        <w:jc w:val="both"/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</w:pPr>
                    </w:p>
                    <w:p w:rsidR="00E03D29" w:rsidRDefault="00E03D29" w:rsidP="002242ED">
                      <w:pPr>
                        <w:pStyle w:val="10"/>
                        <w:ind w:firstLineChars="100" w:firstLine="233"/>
                        <w:jc w:val="both"/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</w:pPr>
                    </w:p>
                    <w:p w:rsidR="00E03D29" w:rsidRDefault="00E03D29" w:rsidP="002242ED">
                      <w:pPr>
                        <w:pStyle w:val="10"/>
                        <w:ind w:firstLineChars="100" w:firstLine="233"/>
                        <w:jc w:val="both"/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</w:pP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‘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>내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가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만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난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난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관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>은 내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가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이 세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상에서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처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음으로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만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난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것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이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아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니다.’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>라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 xml:space="preserve">는 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>말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을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99% 정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도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믿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어보자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>. 프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로그래밍을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코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딩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하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던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중 만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나는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컴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파일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에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러는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에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러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메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시지를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구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글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검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색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>창에 글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자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한 토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시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바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꾸지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않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고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넣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어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검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색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>하면 쉽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게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해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결책을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찾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을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수 있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을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것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이다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. </w:t>
                      </w:r>
                    </w:p>
                    <w:p w:rsidR="00E03D29" w:rsidRDefault="00E03D29" w:rsidP="00F66AEF">
                      <w:pPr>
                        <w:pStyle w:val="10"/>
                        <w:ind w:firstLineChars="100" w:firstLine="233"/>
                        <w:jc w:val="both"/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</w:pPr>
                    </w:p>
                    <w:p w:rsidR="00E03D29" w:rsidRDefault="00E03D29" w:rsidP="00F66AEF">
                      <w:pPr>
                        <w:pStyle w:val="10"/>
                        <w:ind w:firstLineChars="100" w:firstLine="233"/>
                        <w:jc w:val="both"/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</w:pP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>이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런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과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정에서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중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요한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것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은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영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어를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얼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마나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능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숙하게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다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루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>는가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이다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>. 위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에서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언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급한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커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뮤니티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>들은 대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 xml:space="preserve">부분 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>해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외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커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뮤니티이고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이들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은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영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어를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공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용어로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 xml:space="preserve"> 사</w:t>
                      </w:r>
                      <w:r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  <w:t>용한다</w:t>
                      </w:r>
                      <w:r>
                        <w:rPr>
                          <w:rFonts w:ascii="함초롬돋움" w:eastAsia="함초롬돋움" w:hAnsi="함초롬돋움" w:cs="함초롬돋움" w:hint="eastAsia"/>
                          <w:color w:val="333333"/>
                          <w:szCs w:val="40"/>
                          <w:lang w:val="en-US"/>
                        </w:rPr>
                        <w:t>.</w:t>
                      </w:r>
                    </w:p>
                    <w:p w:rsidR="00E03D29" w:rsidRDefault="00E03D29" w:rsidP="00F66AEF">
                      <w:pPr>
                        <w:pStyle w:val="10"/>
                        <w:ind w:firstLineChars="100" w:firstLine="233"/>
                        <w:jc w:val="both"/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</w:pPr>
                    </w:p>
                    <w:p w:rsidR="00E03D29" w:rsidRDefault="00E03D29" w:rsidP="00F66AEF">
                      <w:pPr>
                        <w:pStyle w:val="10"/>
                        <w:ind w:firstLineChars="100" w:firstLine="233"/>
                        <w:jc w:val="both"/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</w:pPr>
                    </w:p>
                    <w:p w:rsidR="00E03D29" w:rsidRDefault="00E03D29" w:rsidP="00F66AEF">
                      <w:pPr>
                        <w:pStyle w:val="10"/>
                        <w:ind w:firstLineChars="100" w:firstLine="233"/>
                        <w:jc w:val="both"/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</w:pPr>
                    </w:p>
                    <w:p w:rsidR="00E03D29" w:rsidRPr="00347132" w:rsidRDefault="00E03D29" w:rsidP="00F66AEF">
                      <w:pPr>
                        <w:pStyle w:val="10"/>
                        <w:ind w:firstLineChars="100" w:firstLine="233"/>
                        <w:jc w:val="both"/>
                        <w:rPr>
                          <w:rFonts w:ascii="함초롬돋움" w:eastAsia="함초롬돋움" w:hAnsi="함초롬돋움" w:cs="함초롬돋움"/>
                          <w:color w:val="333333"/>
                          <w:szCs w:val="40"/>
                          <w:lang w:val="en-US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4A73BF" w:rsidRPr="004E1A80" w:rsidRDefault="004A73BF" w:rsidP="007D5AC1">
      <w:pPr>
        <w:rPr>
          <w:lang w:val="en-US"/>
        </w:rPr>
      </w:pPr>
    </w:p>
    <w:p w:rsidR="00C252BC" w:rsidRDefault="00C252BC" w:rsidP="007D5AC1">
      <w:pPr>
        <w:rPr>
          <w:noProof/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4A73BF" w:rsidRPr="004E1A80" w:rsidRDefault="004A73BF" w:rsidP="007D5AC1">
      <w:pPr>
        <w:rPr>
          <w:lang w:val="en-US"/>
        </w:rPr>
      </w:pPr>
    </w:p>
    <w:p w:rsidR="00F0441F" w:rsidRPr="004E1A80" w:rsidRDefault="00F0441F" w:rsidP="007D5AC1">
      <w:pPr>
        <w:rPr>
          <w:lang w:val="en-US"/>
        </w:rPr>
      </w:pPr>
    </w:p>
    <w:p w:rsidR="00F0441F" w:rsidRPr="004E1A80" w:rsidRDefault="00F0441F" w:rsidP="007D5AC1">
      <w:pPr>
        <w:rPr>
          <w:lang w:val="en-US"/>
        </w:rPr>
      </w:pPr>
    </w:p>
    <w:p w:rsidR="00F0441F" w:rsidRPr="004E1A80" w:rsidRDefault="00F0441F" w:rsidP="007D5AC1">
      <w:pPr>
        <w:rPr>
          <w:lang w:val="en-US"/>
        </w:rPr>
      </w:pPr>
    </w:p>
    <w:p w:rsidR="00F0441F" w:rsidRPr="004E1A80" w:rsidRDefault="00F0441F" w:rsidP="007D5AC1">
      <w:pPr>
        <w:rPr>
          <w:lang w:val="en-US"/>
        </w:rPr>
      </w:pPr>
    </w:p>
    <w:p w:rsidR="00F0441F" w:rsidRPr="00F6413F" w:rsidRDefault="00F0441F" w:rsidP="007D5AC1">
      <w:pPr>
        <w:rPr>
          <w:lang w:val="en-US"/>
        </w:rPr>
      </w:pPr>
    </w:p>
    <w:p w:rsidR="00F0441F" w:rsidRPr="004E1A80" w:rsidRDefault="004821D3" w:rsidP="007D5AC1">
      <w:pPr>
        <w:rPr>
          <w:lang w:val="en-US"/>
        </w:rPr>
      </w:pPr>
      <w:r w:rsidRPr="004E1A80">
        <w:rPr>
          <w:noProof/>
          <w:lang w:val="en-US"/>
        </w:rPr>
        <mc:AlternateContent>
          <mc:Choice Requires="wps">
            <w:drawing>
              <wp:anchor distT="36576" distB="36576" distL="36576" distR="36576" simplePos="0" relativeHeight="251687936" behindDoc="0" locked="0" layoutInCell="1" allowOverlap="1" wp14:anchorId="53226BEF" wp14:editId="6A9390DB">
                <wp:simplePos x="0" y="0"/>
                <wp:positionH relativeFrom="margin">
                  <wp:align>right</wp:align>
                </wp:positionH>
                <wp:positionV relativeFrom="page">
                  <wp:posOffset>533400</wp:posOffset>
                </wp:positionV>
                <wp:extent cx="3114675" cy="1402596"/>
                <wp:effectExtent l="0" t="0" r="9525" b="7620"/>
                <wp:wrapNone/>
                <wp:docPr id="5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4675" cy="14025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03D29" w:rsidRPr="00830372" w:rsidRDefault="00E03D29" w:rsidP="003461E6">
                            <w:pPr>
                              <w:pStyle w:val="11"/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강</w:t>
                            </w:r>
                            <w:r>
                              <w:t>연회와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컨</w:t>
                            </w:r>
                            <w:r>
                              <w:t>퍼런스는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당</w:t>
                            </w:r>
                            <w:r>
                              <w:t>신</w:t>
                            </w:r>
                            <w:r>
                              <w:rPr>
                                <w:rFonts w:hint="eastAsia"/>
                              </w:rPr>
                              <w:t>에</w:t>
                            </w:r>
                            <w:r>
                              <w:t>게</w:t>
                            </w:r>
                            <w:r>
                              <w:rPr>
                                <w:rFonts w:hint="eastAsia"/>
                              </w:rPr>
                              <w:t xml:space="preserve"> 지</w:t>
                            </w:r>
                            <w:r>
                              <w:t>식을</w:t>
                            </w:r>
                            <w:r>
                              <w:rPr>
                                <w:rFonts w:hint="eastAsia"/>
                              </w:rPr>
                              <w:t xml:space="preserve"> 제</w:t>
                            </w:r>
                            <w:r>
                              <w:t>공할</w:t>
                            </w:r>
                            <w:r>
                              <w:rPr>
                                <w:rFonts w:hint="eastAsia"/>
                              </w:rPr>
                              <w:t xml:space="preserve"> 뿐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아</w:t>
                            </w:r>
                            <w:r>
                              <w:t>니라</w:t>
                            </w:r>
                            <w:r>
                              <w:rPr>
                                <w:rFonts w:hint="eastAsia"/>
                              </w:rPr>
                              <w:t xml:space="preserve"> 여</w:t>
                            </w:r>
                            <w:r>
                              <w:t>러</w:t>
                            </w:r>
                            <w:r>
                              <w:rPr>
                                <w:rFonts w:hint="eastAsia"/>
                              </w:rPr>
                              <w:t xml:space="preserve"> 사</w:t>
                            </w:r>
                            <w:r>
                              <w:t>례들</w:t>
                            </w:r>
                            <w:r>
                              <w:rPr>
                                <w:rFonts w:hint="eastAsia"/>
                              </w:rPr>
                              <w:t>을 간</w:t>
                            </w:r>
                            <w:r>
                              <w:t>접</w:t>
                            </w:r>
                            <w:r>
                              <w:rPr>
                                <w:rFonts w:hint="eastAsia"/>
                              </w:rPr>
                              <w:t xml:space="preserve"> 경</w:t>
                            </w:r>
                            <w:r>
                              <w:t>험</w:t>
                            </w:r>
                            <w:r w:rsidR="00AA6E41">
                              <w:t>함으로</w:t>
                            </w:r>
                            <w:r w:rsidR="00AA6E41">
                              <w:rPr>
                                <w:rFonts w:hint="eastAsia"/>
                              </w:rPr>
                              <w:t>써</w:t>
                            </w:r>
                            <w:r>
                              <w:rPr>
                                <w:rFonts w:hint="eastAsia"/>
                              </w:rPr>
                              <w:t xml:space="preserve"> 견문</w:t>
                            </w:r>
                            <w:r>
                              <w:t>을</w:t>
                            </w:r>
                            <w:r>
                              <w:rPr>
                                <w:rFonts w:hint="eastAsia"/>
                              </w:rPr>
                              <w:t xml:space="preserve"> 넓</w:t>
                            </w:r>
                            <w:r>
                              <w:t>힐</w:t>
                            </w:r>
                            <w:r>
                              <w:rPr>
                                <w:rFonts w:hint="eastAsia"/>
                              </w:rPr>
                              <w:t xml:space="preserve"> 기</w:t>
                            </w:r>
                            <w:r>
                              <w:t>회이</w:t>
                            </w:r>
                            <w:r w:rsidR="0045662C">
                              <w:rPr>
                                <w:rFonts w:hint="eastAsia"/>
                              </w:rPr>
                              <w:t>기</w:t>
                            </w:r>
                            <w:r w:rsidR="0045662C">
                              <w:t>도</w:t>
                            </w:r>
                            <w:r w:rsidR="0045662C">
                              <w:rPr>
                                <w:rFonts w:hint="eastAsia"/>
                              </w:rPr>
                              <w:t xml:space="preserve"> 하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 xml:space="preserve"> (</w:t>
                            </w:r>
                            <w:r>
                              <w:rPr>
                                <w:rFonts w:hint="eastAsia"/>
                              </w:rPr>
                              <w:t>사</w:t>
                            </w:r>
                            <w:r>
                              <w:t>실</w:t>
                            </w:r>
                            <w:r>
                              <w:rPr>
                                <w:rFonts w:hint="eastAsia"/>
                              </w:rPr>
                              <w:t xml:space="preserve"> 이쯤 되</w:t>
                            </w:r>
                            <w:r>
                              <w:t>면</w:t>
                            </w:r>
                            <w:r>
                              <w:rPr>
                                <w:rFonts w:hint="eastAsia"/>
                              </w:rPr>
                              <w:t xml:space="preserve"> 간</w:t>
                            </w:r>
                            <w:r>
                              <w:t>간히</w:t>
                            </w:r>
                            <w:r>
                              <w:rPr>
                                <w:rFonts w:hint="eastAsia"/>
                              </w:rPr>
                              <w:t xml:space="preserve"> 공</w:t>
                            </w:r>
                            <w:r>
                              <w:t>부하는</w:t>
                            </w:r>
                            <w:r>
                              <w:rPr>
                                <w:rFonts w:hint="eastAsia"/>
                              </w:rPr>
                              <w:t xml:space="preserve"> 수</w:t>
                            </w:r>
                            <w:r>
                              <w:t>준이</w:t>
                            </w:r>
                            <w:r>
                              <w:rPr>
                                <w:rFonts w:hint="eastAsia"/>
                              </w:rPr>
                              <w:t xml:space="preserve"> 아</w:t>
                            </w:r>
                            <w:r>
                              <w:t>니다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ㅋ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:rsidR="00E03D29" w:rsidRPr="003276D5" w:rsidRDefault="00E03D29" w:rsidP="00C171BC">
                            <w:pPr>
                              <w:pStyle w:val="11"/>
                              <w:ind w:firstLine="237"/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226BEF" id="_x0000_s1035" type="#_x0000_t202" style="position:absolute;margin-left:194.05pt;margin-top:42pt;width:245.25pt;height:110.45pt;z-index:251687936;visibility:visible;mso-wrap-style:square;mso-width-percent:0;mso-height-percent:0;mso-wrap-distance-left:2.88pt;mso-wrap-distance-top:2.88pt;mso-wrap-distance-right:2.88pt;mso-wrap-distance-bottom:2.88pt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" filled="f" fillcolor="#fffffe" stroked="f" strokecolor="#212120" insetpen="t">
                <v:textbox inset="2.88pt,2.88pt,2.88pt,2.88pt">
                  <w:txbxContent>
                    <w:p w:rsidR="00E03D29" w:rsidRPr="00830372" w:rsidRDefault="00E03D29" w:rsidP="003461E6">
                      <w:pPr>
                        <w:pStyle w:val="11"/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강</w:t>
                      </w:r>
                      <w:r>
                        <w:t>연회와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컨</w:t>
                      </w:r>
                      <w:r>
                        <w:t>퍼런스는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당</w:t>
                      </w:r>
                      <w:r>
                        <w:t>신</w:t>
                      </w:r>
                      <w:r>
                        <w:rPr>
                          <w:rFonts w:hint="eastAsia"/>
                        </w:rPr>
                        <w:t>에</w:t>
                      </w:r>
                      <w:r>
                        <w:t>게</w:t>
                      </w:r>
                      <w:r>
                        <w:rPr>
                          <w:rFonts w:hint="eastAsia"/>
                        </w:rPr>
                        <w:t xml:space="preserve"> 지</w:t>
                      </w:r>
                      <w:r>
                        <w:t>식을</w:t>
                      </w:r>
                      <w:r>
                        <w:rPr>
                          <w:rFonts w:hint="eastAsia"/>
                        </w:rPr>
                        <w:t xml:space="preserve"> 제</w:t>
                      </w:r>
                      <w:r>
                        <w:t>공할</w:t>
                      </w:r>
                      <w:r>
                        <w:rPr>
                          <w:rFonts w:hint="eastAsia"/>
                        </w:rPr>
                        <w:t xml:space="preserve"> 뿐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아</w:t>
                      </w:r>
                      <w:r>
                        <w:t>니라</w:t>
                      </w:r>
                      <w:r>
                        <w:rPr>
                          <w:rFonts w:hint="eastAsia"/>
                        </w:rPr>
                        <w:t xml:space="preserve"> 여</w:t>
                      </w:r>
                      <w:r>
                        <w:t>러</w:t>
                      </w:r>
                      <w:r>
                        <w:rPr>
                          <w:rFonts w:hint="eastAsia"/>
                        </w:rPr>
                        <w:t xml:space="preserve"> 사</w:t>
                      </w:r>
                      <w:r>
                        <w:t>례들</w:t>
                      </w:r>
                      <w:r>
                        <w:rPr>
                          <w:rFonts w:hint="eastAsia"/>
                        </w:rPr>
                        <w:t>을 간</w:t>
                      </w:r>
                      <w:r>
                        <w:t>접</w:t>
                      </w:r>
                      <w:r>
                        <w:rPr>
                          <w:rFonts w:hint="eastAsia"/>
                        </w:rPr>
                        <w:t xml:space="preserve"> 경</w:t>
                      </w:r>
                      <w:r>
                        <w:t>험</w:t>
                      </w:r>
                      <w:r w:rsidR="00AA6E41">
                        <w:t>함으로</w:t>
                      </w:r>
                      <w:r w:rsidR="00AA6E41">
                        <w:rPr>
                          <w:rFonts w:hint="eastAsia"/>
                        </w:rPr>
                        <w:t>써</w:t>
                      </w:r>
                      <w:r>
                        <w:rPr>
                          <w:rFonts w:hint="eastAsia"/>
                        </w:rPr>
                        <w:t xml:space="preserve"> 견문</w:t>
                      </w:r>
                      <w:r>
                        <w:t>을</w:t>
                      </w:r>
                      <w:r>
                        <w:rPr>
                          <w:rFonts w:hint="eastAsia"/>
                        </w:rPr>
                        <w:t xml:space="preserve"> 넓</w:t>
                      </w:r>
                      <w:r>
                        <w:t>힐</w:t>
                      </w:r>
                      <w:r>
                        <w:rPr>
                          <w:rFonts w:hint="eastAsia"/>
                        </w:rPr>
                        <w:t xml:space="preserve"> 기</w:t>
                      </w:r>
                      <w:r>
                        <w:t>회이</w:t>
                      </w:r>
                      <w:r w:rsidR="0045662C">
                        <w:rPr>
                          <w:rFonts w:hint="eastAsia"/>
                        </w:rPr>
                        <w:t>기</w:t>
                      </w:r>
                      <w:r w:rsidR="0045662C">
                        <w:t>도</w:t>
                      </w:r>
                      <w:r w:rsidR="0045662C">
                        <w:rPr>
                          <w:rFonts w:hint="eastAsia"/>
                        </w:rPr>
                        <w:t xml:space="preserve"> 하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 xml:space="preserve"> (</w:t>
                      </w:r>
                      <w:r>
                        <w:rPr>
                          <w:rFonts w:hint="eastAsia"/>
                        </w:rPr>
                        <w:t>사</w:t>
                      </w:r>
                      <w:r>
                        <w:t>실</w:t>
                      </w:r>
                      <w:r>
                        <w:rPr>
                          <w:rFonts w:hint="eastAsia"/>
                        </w:rPr>
                        <w:t xml:space="preserve"> 이쯤 되</w:t>
                      </w:r>
                      <w:r>
                        <w:t>면</w:t>
                      </w:r>
                      <w:r>
                        <w:rPr>
                          <w:rFonts w:hint="eastAsia"/>
                        </w:rPr>
                        <w:t xml:space="preserve"> 간</w:t>
                      </w:r>
                      <w:r>
                        <w:t>간히</w:t>
                      </w:r>
                      <w:r>
                        <w:rPr>
                          <w:rFonts w:hint="eastAsia"/>
                        </w:rPr>
                        <w:t xml:space="preserve"> 공</w:t>
                      </w:r>
                      <w:r>
                        <w:t>부하는</w:t>
                      </w:r>
                      <w:r>
                        <w:rPr>
                          <w:rFonts w:hint="eastAsia"/>
                        </w:rPr>
                        <w:t xml:space="preserve"> 수</w:t>
                      </w:r>
                      <w:r>
                        <w:t>준이</w:t>
                      </w:r>
                      <w:r>
                        <w:rPr>
                          <w:rFonts w:hint="eastAsia"/>
                        </w:rPr>
                        <w:t xml:space="preserve"> 아</w:t>
                      </w:r>
                      <w:r>
                        <w:t>니다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ㅋ</w:t>
                      </w:r>
                      <w:proofErr w:type="spellEnd"/>
                      <w:r>
                        <w:rPr>
                          <w:rFonts w:hint="eastAsia"/>
                        </w:rPr>
                        <w:t>)</w:t>
                      </w:r>
                    </w:p>
                    <w:p w:rsidR="00E03D29" w:rsidRPr="003276D5" w:rsidRDefault="00E03D29" w:rsidP="00C171BC">
                      <w:pPr>
                        <w:pStyle w:val="11"/>
                        <w:ind w:firstLine="237"/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42929" w:rsidRPr="004E1A80">
        <w:rPr>
          <w:noProof/>
          <w:lang w:val="en-US"/>
        </w:rPr>
        <mc:AlternateContent>
          <mc:Choice Requires="wps">
            <w:drawing>
              <wp:anchor distT="36576" distB="36576" distL="36576" distR="36576" simplePos="0" relativeHeight="251667456" behindDoc="0" locked="0" layoutInCell="1" allowOverlap="1" wp14:anchorId="1BE80F48" wp14:editId="309F113A">
                <wp:simplePos x="0" y="0"/>
                <wp:positionH relativeFrom="margin">
                  <wp:align>left</wp:align>
                </wp:positionH>
                <wp:positionV relativeFrom="page">
                  <wp:posOffset>533400</wp:posOffset>
                </wp:positionV>
                <wp:extent cx="3000375" cy="9934575"/>
                <wp:effectExtent l="0" t="0" r="9525" b="9525"/>
                <wp:wrapNone/>
                <wp:docPr id="20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9934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03D29" w:rsidRPr="00506282" w:rsidRDefault="00E03D29" w:rsidP="00506282">
                            <w:pPr>
                              <w:pStyle w:val="11"/>
                              <w:ind w:firstLine="237"/>
                            </w:pPr>
                            <w:r w:rsidRPr="00506282">
                              <w:rPr>
                                <w:rFonts w:hint="eastAsia"/>
                              </w:rPr>
                              <w:t>카</w:t>
                            </w:r>
                            <w:r w:rsidRPr="00506282">
                              <w:t>페에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가</w:t>
                            </w:r>
                            <w:r w:rsidRPr="00506282">
                              <w:t>입해서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글 올</w:t>
                            </w:r>
                            <w:r w:rsidRPr="00506282">
                              <w:t>리고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506282">
                              <w:rPr>
                                <w:rFonts w:hint="eastAsia"/>
                              </w:rPr>
                              <w:t>댓</w:t>
                            </w:r>
                            <w:r w:rsidRPr="00506282">
                              <w:t>글</w:t>
                            </w:r>
                            <w:proofErr w:type="spellEnd"/>
                            <w:r w:rsidRPr="00506282">
                              <w:rPr>
                                <w:rFonts w:hint="eastAsia"/>
                              </w:rPr>
                              <w:t xml:space="preserve"> 달</w:t>
                            </w:r>
                            <w:r w:rsidRPr="00506282">
                              <w:t>고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506282">
                              <w:rPr>
                                <w:rFonts w:hint="eastAsia"/>
                              </w:rPr>
                              <w:t>셀</w:t>
                            </w:r>
                            <w:r w:rsidRPr="00506282">
                              <w:t>카</w:t>
                            </w:r>
                            <w:r w:rsidRPr="00506282">
                              <w:rPr>
                                <w:rFonts w:hint="eastAsia"/>
                              </w:rPr>
                              <w:t>를</w:t>
                            </w:r>
                            <w:proofErr w:type="spellEnd"/>
                            <w:r w:rsidRPr="00506282">
                              <w:rPr>
                                <w:rFonts w:hint="eastAsia"/>
                              </w:rPr>
                              <w:t xml:space="preserve"> 업</w:t>
                            </w:r>
                            <w:r w:rsidRPr="00506282">
                              <w:t>로드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하</w:t>
                            </w:r>
                            <w:r w:rsidRPr="00506282">
                              <w:t>라는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이</w:t>
                            </w:r>
                            <w:r w:rsidRPr="00506282">
                              <w:t>야기가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아</w:t>
                            </w:r>
                            <w:r w:rsidRPr="00506282">
                              <w:t>니라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06282">
                              <w:t>‘</w:t>
                            </w:r>
                            <w:proofErr w:type="spellStart"/>
                            <w:r w:rsidRPr="00506282">
                              <w:rPr>
                                <w:rFonts w:hint="eastAsia"/>
                              </w:rPr>
                              <w:t>구</w:t>
                            </w:r>
                            <w:r w:rsidRPr="00506282">
                              <w:t>글링</w:t>
                            </w:r>
                            <w:proofErr w:type="spellEnd"/>
                            <w:r w:rsidRPr="00506282">
                              <w:t>’</w:t>
                            </w:r>
                            <w:r w:rsidRPr="00506282">
                              <w:rPr>
                                <w:rFonts w:hint="eastAsia"/>
                              </w:rPr>
                              <w:t>을 통</w:t>
                            </w:r>
                            <w:r w:rsidRPr="00506282">
                              <w:t>해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국</w:t>
                            </w:r>
                            <w:r w:rsidRPr="00506282">
                              <w:t>내외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커</w:t>
                            </w:r>
                            <w:r w:rsidRPr="00506282">
                              <w:t>뮤니티</w:t>
                            </w:r>
                            <w:r w:rsidRPr="00506282">
                              <w:rPr>
                                <w:rFonts w:hint="eastAsia"/>
                              </w:rPr>
                              <w:t>의 정</w:t>
                            </w:r>
                            <w:r w:rsidRPr="00506282">
                              <w:t>보를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습</w:t>
                            </w:r>
                            <w:r w:rsidRPr="00506282">
                              <w:t>득</w:t>
                            </w:r>
                            <w:r w:rsidRPr="00506282">
                              <w:rPr>
                                <w:rFonts w:hint="eastAsia"/>
                              </w:rPr>
                              <w:t>하</w:t>
                            </w:r>
                            <w:r w:rsidRPr="00506282">
                              <w:t>라는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것</w:t>
                            </w:r>
                            <w:r w:rsidRPr="00506282">
                              <w:t>이다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. </w:t>
                            </w:r>
                          </w:p>
                          <w:p w:rsidR="00E03D29" w:rsidRPr="00506282" w:rsidRDefault="00E03D29" w:rsidP="00506282">
                            <w:pPr>
                              <w:pStyle w:val="11"/>
                              <w:ind w:firstLine="237"/>
                            </w:pPr>
                          </w:p>
                          <w:p w:rsidR="00E03D29" w:rsidRPr="00506282" w:rsidRDefault="00E03D29" w:rsidP="00506282">
                            <w:pPr>
                              <w:pStyle w:val="11"/>
                              <w:ind w:firstLine="237"/>
                            </w:pPr>
                          </w:p>
                          <w:p w:rsidR="00E03D29" w:rsidRPr="00506282" w:rsidRDefault="00E03D29" w:rsidP="00506282">
                            <w:pPr>
                              <w:pStyle w:val="11"/>
                              <w:ind w:firstLine="237"/>
                            </w:pPr>
                          </w:p>
                          <w:p w:rsidR="00E03D29" w:rsidRPr="00506282" w:rsidRDefault="00E03D29" w:rsidP="00506282">
                            <w:pPr>
                              <w:pStyle w:val="11"/>
                              <w:ind w:firstLine="237"/>
                            </w:pPr>
                          </w:p>
                          <w:p w:rsidR="00E03D29" w:rsidRPr="00506282" w:rsidRDefault="00E03D29" w:rsidP="00506282">
                            <w:pPr>
                              <w:pStyle w:val="11"/>
                              <w:ind w:firstLine="237"/>
                            </w:pPr>
                          </w:p>
                          <w:p w:rsidR="00E03D29" w:rsidRPr="00506282" w:rsidRDefault="00E03D29" w:rsidP="00506282">
                            <w:pPr>
                              <w:pStyle w:val="11"/>
                              <w:ind w:firstLine="237"/>
                            </w:pPr>
                          </w:p>
                          <w:p w:rsidR="00E03D29" w:rsidRPr="00506282" w:rsidRDefault="00E03D29" w:rsidP="00506282">
                            <w:pPr>
                              <w:pStyle w:val="11"/>
                              <w:ind w:firstLine="237"/>
                            </w:pPr>
                          </w:p>
                          <w:p w:rsidR="00E03D29" w:rsidRPr="00506282" w:rsidRDefault="00E03D29" w:rsidP="00506282">
                            <w:pPr>
                              <w:pStyle w:val="11"/>
                              <w:ind w:firstLine="237"/>
                            </w:pPr>
                          </w:p>
                          <w:p w:rsidR="00E5710D" w:rsidRPr="00506282" w:rsidRDefault="00E5710D" w:rsidP="00506282">
                            <w:pPr>
                              <w:pStyle w:val="11"/>
                              <w:ind w:firstLine="237"/>
                            </w:pPr>
                          </w:p>
                          <w:p w:rsidR="00E03D29" w:rsidRPr="00506282" w:rsidRDefault="00E03D29" w:rsidP="00506282">
                            <w:pPr>
                              <w:pStyle w:val="11"/>
                              <w:ind w:firstLine="237"/>
                            </w:pPr>
                            <w:r w:rsidRPr="00506282">
                              <w:t>‘</w:t>
                            </w:r>
                            <w:r w:rsidRPr="00506282">
                              <w:rPr>
                                <w:rFonts w:hint="eastAsia"/>
                              </w:rPr>
                              <w:t>내</w:t>
                            </w:r>
                            <w:r w:rsidRPr="00506282">
                              <w:t>가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만</w:t>
                            </w:r>
                            <w:r w:rsidRPr="00506282">
                              <w:t>난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난</w:t>
                            </w:r>
                            <w:r w:rsidRPr="00506282">
                              <w:t>관</w:t>
                            </w:r>
                            <w:r w:rsidRPr="00506282">
                              <w:rPr>
                                <w:rFonts w:hint="eastAsia"/>
                              </w:rPr>
                              <w:t>은 내</w:t>
                            </w:r>
                            <w:r w:rsidRPr="00506282">
                              <w:t>가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이 세</w:t>
                            </w:r>
                            <w:r w:rsidRPr="00506282">
                              <w:t>상에서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처</w:t>
                            </w:r>
                            <w:r w:rsidRPr="00506282">
                              <w:t>음으로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만</w:t>
                            </w:r>
                            <w:r w:rsidRPr="00506282">
                              <w:t>난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것</w:t>
                            </w:r>
                            <w:r w:rsidRPr="00506282">
                              <w:t>이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아</w:t>
                            </w:r>
                            <w:r w:rsidRPr="00506282">
                              <w:t>니다.’</w:t>
                            </w:r>
                            <w:r w:rsidRPr="00506282">
                              <w:rPr>
                                <w:rFonts w:hint="eastAsia"/>
                              </w:rPr>
                              <w:t>라</w:t>
                            </w:r>
                            <w:r w:rsidRPr="00506282">
                              <w:t xml:space="preserve">는 </w:t>
                            </w:r>
                            <w:r w:rsidRPr="00506282">
                              <w:rPr>
                                <w:rFonts w:hint="eastAsia"/>
                              </w:rPr>
                              <w:t>말</w:t>
                            </w:r>
                            <w:r w:rsidRPr="00506282">
                              <w:t>을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99% 정</w:t>
                            </w:r>
                            <w:r w:rsidRPr="00506282">
                              <w:t>도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믿</w:t>
                            </w:r>
                            <w:r w:rsidRPr="00506282">
                              <w:t>어보자</w:t>
                            </w:r>
                            <w:r w:rsidRPr="00506282">
                              <w:rPr>
                                <w:rFonts w:hint="eastAsia"/>
                              </w:rPr>
                              <w:t>. 프</w:t>
                            </w:r>
                            <w:r w:rsidRPr="00506282">
                              <w:t>로그래밍을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코</w:t>
                            </w:r>
                            <w:r w:rsidRPr="00506282">
                              <w:t>딩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하</w:t>
                            </w:r>
                            <w:r w:rsidRPr="00506282">
                              <w:t>던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중 만</w:t>
                            </w:r>
                            <w:r w:rsidRPr="00506282">
                              <w:t>나는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컴</w:t>
                            </w:r>
                            <w:r w:rsidRPr="00506282">
                              <w:t>파일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에</w:t>
                            </w:r>
                            <w:r w:rsidRPr="00506282">
                              <w:t>러는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에</w:t>
                            </w:r>
                            <w:r w:rsidRPr="00506282">
                              <w:t>러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메</w:t>
                            </w:r>
                            <w:r w:rsidRPr="00506282">
                              <w:t>시지를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506282">
                              <w:rPr>
                                <w:rFonts w:hint="eastAsia"/>
                              </w:rPr>
                              <w:t>구</w:t>
                            </w:r>
                            <w:r w:rsidRPr="00506282">
                              <w:t>글</w:t>
                            </w:r>
                            <w:proofErr w:type="spellEnd"/>
                            <w:r w:rsidRPr="00506282">
                              <w:rPr>
                                <w:rFonts w:hint="eastAsia"/>
                              </w:rPr>
                              <w:t xml:space="preserve"> 검</w:t>
                            </w:r>
                            <w:r w:rsidRPr="00506282">
                              <w:t>색</w:t>
                            </w:r>
                            <w:r w:rsidR="0049454E" w:rsidRPr="00506282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06282">
                              <w:rPr>
                                <w:rFonts w:hint="eastAsia"/>
                              </w:rPr>
                              <w:t>창에 글</w:t>
                            </w:r>
                            <w:r w:rsidRPr="00506282">
                              <w:t>자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한 토</w:t>
                            </w:r>
                            <w:r w:rsidRPr="00506282">
                              <w:t>시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바</w:t>
                            </w:r>
                            <w:r w:rsidRPr="00506282">
                              <w:t>꾸지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않</w:t>
                            </w:r>
                            <w:r w:rsidRPr="00506282">
                              <w:t>고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넣</w:t>
                            </w:r>
                            <w:r w:rsidRPr="00506282">
                              <w:t>어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검</w:t>
                            </w:r>
                            <w:r w:rsidRPr="00506282">
                              <w:t>색</w:t>
                            </w:r>
                            <w:r w:rsidRPr="00506282">
                              <w:rPr>
                                <w:rFonts w:hint="eastAsia"/>
                              </w:rPr>
                              <w:t>하면 쉽</w:t>
                            </w:r>
                            <w:r w:rsidRPr="00506282">
                              <w:t>게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해</w:t>
                            </w:r>
                            <w:r w:rsidRPr="00506282">
                              <w:t>결책을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찾</w:t>
                            </w:r>
                            <w:r w:rsidRPr="00506282">
                              <w:t>을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수 있</w:t>
                            </w:r>
                            <w:r w:rsidRPr="00506282">
                              <w:t>을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것</w:t>
                            </w:r>
                            <w:r w:rsidRPr="00506282">
                              <w:t>이다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. </w:t>
                            </w:r>
                          </w:p>
                          <w:p w:rsidR="00E03D29" w:rsidRPr="00506282" w:rsidRDefault="00E03D29" w:rsidP="00506282">
                            <w:pPr>
                              <w:pStyle w:val="11"/>
                              <w:ind w:firstLine="237"/>
                            </w:pPr>
                          </w:p>
                          <w:p w:rsidR="00E03D29" w:rsidRPr="00506282" w:rsidRDefault="00E03D29" w:rsidP="00506282">
                            <w:pPr>
                              <w:pStyle w:val="11"/>
                              <w:ind w:firstLine="237"/>
                            </w:pPr>
                          </w:p>
                          <w:p w:rsidR="00E03D29" w:rsidRPr="00506282" w:rsidRDefault="00E03D29" w:rsidP="00506282">
                            <w:pPr>
                              <w:pStyle w:val="11"/>
                              <w:ind w:firstLine="237"/>
                            </w:pPr>
                          </w:p>
                          <w:p w:rsidR="00E03D29" w:rsidRPr="00506282" w:rsidRDefault="00E03D29" w:rsidP="00506282">
                            <w:pPr>
                              <w:pStyle w:val="11"/>
                              <w:ind w:firstLine="237"/>
                            </w:pPr>
                          </w:p>
                          <w:p w:rsidR="00E03D29" w:rsidRPr="00506282" w:rsidRDefault="00E03D29" w:rsidP="00506282">
                            <w:pPr>
                              <w:pStyle w:val="11"/>
                              <w:ind w:firstLine="237"/>
                            </w:pPr>
                          </w:p>
                          <w:p w:rsidR="00E03D29" w:rsidRPr="00506282" w:rsidRDefault="00E03D29" w:rsidP="00506282">
                            <w:pPr>
                              <w:pStyle w:val="11"/>
                              <w:ind w:firstLine="237"/>
                            </w:pPr>
                          </w:p>
                          <w:p w:rsidR="00E03D29" w:rsidRPr="00506282" w:rsidRDefault="00E03D29" w:rsidP="00506282">
                            <w:pPr>
                              <w:pStyle w:val="11"/>
                              <w:ind w:firstLine="237"/>
                            </w:pPr>
                          </w:p>
                          <w:p w:rsidR="00003B49" w:rsidRPr="00506282" w:rsidRDefault="00003B49" w:rsidP="00506282">
                            <w:pPr>
                              <w:pStyle w:val="11"/>
                              <w:ind w:firstLine="237"/>
                            </w:pPr>
                          </w:p>
                          <w:p w:rsidR="00E03D29" w:rsidRPr="00506282" w:rsidRDefault="00E03D29" w:rsidP="00506282">
                            <w:pPr>
                              <w:pStyle w:val="11"/>
                              <w:ind w:firstLine="237"/>
                            </w:pPr>
                            <w:r w:rsidRPr="00506282">
                              <w:rPr>
                                <w:rFonts w:hint="eastAsia"/>
                              </w:rPr>
                              <w:t>이</w:t>
                            </w:r>
                            <w:r w:rsidRPr="00506282">
                              <w:t>런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과</w:t>
                            </w:r>
                            <w:r w:rsidRPr="00506282">
                              <w:t>정에서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중</w:t>
                            </w:r>
                            <w:r w:rsidRPr="00506282">
                              <w:t>요한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것</w:t>
                            </w:r>
                            <w:r w:rsidRPr="00506282">
                              <w:t>은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영</w:t>
                            </w:r>
                            <w:r w:rsidRPr="00506282">
                              <w:t>어를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얼</w:t>
                            </w:r>
                            <w:r w:rsidRPr="00506282">
                              <w:t>마나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능</w:t>
                            </w:r>
                            <w:r w:rsidRPr="00506282">
                              <w:t>숙하게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다</w:t>
                            </w:r>
                            <w:r w:rsidR="00395EC7" w:rsidRPr="00506282">
                              <w:rPr>
                                <w:rFonts w:hint="eastAsia"/>
                              </w:rPr>
                              <w:t>룰 수 있</w:t>
                            </w:r>
                            <w:r w:rsidR="00395EC7" w:rsidRPr="00506282">
                              <w:t>는지</w:t>
                            </w:r>
                            <w:r w:rsidR="00C171BC" w:rsidRPr="00506282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06282">
                              <w:t>이다</w:t>
                            </w:r>
                            <w:r w:rsidRPr="00506282">
                              <w:rPr>
                                <w:rFonts w:hint="eastAsia"/>
                              </w:rPr>
                              <w:t>. 위</w:t>
                            </w:r>
                            <w:r w:rsidRPr="00506282">
                              <w:t>에서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언</w:t>
                            </w:r>
                            <w:r w:rsidRPr="00506282">
                              <w:t>급한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커</w:t>
                            </w:r>
                            <w:r w:rsidRPr="00506282">
                              <w:t>뮤니티</w:t>
                            </w:r>
                            <w:r w:rsidRPr="00506282">
                              <w:rPr>
                                <w:rFonts w:hint="eastAsia"/>
                              </w:rPr>
                              <w:t>들은 대</w:t>
                            </w:r>
                            <w:r w:rsidRPr="00506282">
                              <w:t xml:space="preserve">부분 </w:t>
                            </w:r>
                            <w:r w:rsidRPr="00506282">
                              <w:rPr>
                                <w:rFonts w:hint="eastAsia"/>
                              </w:rPr>
                              <w:t>해</w:t>
                            </w:r>
                            <w:r w:rsidRPr="00506282">
                              <w:t>외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커</w:t>
                            </w:r>
                            <w:r w:rsidRPr="00506282">
                              <w:t>뮤니티이고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이들</w:t>
                            </w:r>
                            <w:r w:rsidRPr="00506282">
                              <w:t>은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영</w:t>
                            </w:r>
                            <w:r w:rsidRPr="00506282">
                              <w:t>어를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공</w:t>
                            </w:r>
                            <w:r w:rsidRPr="00506282">
                              <w:t>용어로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사</w:t>
                            </w:r>
                            <w:r w:rsidRPr="00506282">
                              <w:t>용한다</w:t>
                            </w:r>
                            <w:r w:rsidRPr="00506282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E03D29" w:rsidRPr="00506282" w:rsidRDefault="00E03D29" w:rsidP="00506282">
                            <w:pPr>
                              <w:pStyle w:val="11"/>
                              <w:ind w:firstLine="237"/>
                            </w:pPr>
                            <w:r w:rsidRPr="00506282">
                              <w:rPr>
                                <w:rFonts w:hint="eastAsia"/>
                              </w:rPr>
                              <w:t>또</w:t>
                            </w:r>
                            <w:r w:rsidRPr="00506282">
                              <w:t>한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여</w:t>
                            </w:r>
                            <w:r w:rsidRPr="00506282">
                              <w:t>러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공</w:t>
                            </w:r>
                            <w:r w:rsidRPr="00506282">
                              <w:t>식</w:t>
                            </w:r>
                            <w:r w:rsidRPr="00506282">
                              <w:rPr>
                                <w:rFonts w:hint="eastAsia"/>
                              </w:rPr>
                              <w:t>적</w:t>
                            </w:r>
                            <w:r w:rsidRPr="00506282">
                              <w:t>인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문</w:t>
                            </w:r>
                            <w:r w:rsidRPr="00506282">
                              <w:t>서들</w:t>
                            </w:r>
                            <w:r w:rsidRPr="00506282">
                              <w:rPr>
                                <w:rFonts w:hint="eastAsia"/>
                              </w:rPr>
                              <w:t>은 영</w:t>
                            </w:r>
                            <w:r w:rsidRPr="00506282">
                              <w:t>어로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작</w:t>
                            </w:r>
                            <w:r w:rsidRPr="00506282">
                              <w:t>성되기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때</w:t>
                            </w:r>
                            <w:r w:rsidRPr="00506282">
                              <w:t>문에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마</w:t>
                            </w:r>
                            <w:r w:rsidRPr="00506282">
                              <w:t>냥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한</w:t>
                            </w:r>
                            <w:r w:rsidRPr="00506282">
                              <w:t>글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번</w:t>
                            </w:r>
                            <w:r w:rsidRPr="00506282">
                              <w:t>역을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기</w:t>
                            </w:r>
                            <w:r w:rsidRPr="00506282">
                              <w:t>다리는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사</w:t>
                            </w:r>
                            <w:r w:rsidRPr="00506282">
                              <w:t>람과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영</w:t>
                            </w:r>
                            <w:r w:rsidRPr="00506282">
                              <w:t>어로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직</w:t>
                            </w:r>
                            <w:r w:rsidRPr="00506282">
                              <w:t>접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정</w:t>
                            </w:r>
                            <w:r w:rsidRPr="00506282">
                              <w:t>보를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얻</w:t>
                            </w:r>
                            <w:r w:rsidRPr="00506282">
                              <w:t>는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사</w:t>
                            </w:r>
                            <w:r w:rsidRPr="00506282">
                              <w:t>람의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차</w:t>
                            </w:r>
                            <w:r w:rsidRPr="00506282">
                              <w:t>이는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클 수 밖</w:t>
                            </w:r>
                            <w:r w:rsidRPr="00506282">
                              <w:t>에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없</w:t>
                            </w:r>
                            <w:r w:rsidRPr="00506282">
                              <w:t>다</w:t>
                            </w:r>
                          </w:p>
                          <w:p w:rsidR="00986E8E" w:rsidRPr="00506282" w:rsidRDefault="00986E8E" w:rsidP="00506282">
                            <w:pPr>
                              <w:pStyle w:val="11"/>
                              <w:ind w:firstLine="237"/>
                            </w:pPr>
                          </w:p>
                          <w:p w:rsidR="00E03D29" w:rsidRPr="00506282" w:rsidRDefault="004670FB" w:rsidP="00506282">
                            <w:pPr>
                              <w:pStyle w:val="11"/>
                              <w:ind w:firstLine="237"/>
                            </w:pPr>
                            <w:r w:rsidRPr="00506282">
                              <w:rPr>
                                <w:rFonts w:hint="eastAsia"/>
                              </w:rPr>
                              <w:t>또</w:t>
                            </w:r>
                            <w:r w:rsidRPr="00506282">
                              <w:t>한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506282">
                              <w:rPr>
                                <w:rFonts w:hint="eastAsia"/>
                              </w:rPr>
                              <w:t>컨</w:t>
                            </w:r>
                            <w:r w:rsidRPr="00506282">
                              <w:t>퍼런스</w:t>
                            </w:r>
                            <w:proofErr w:type="spellEnd"/>
                            <w:r w:rsidRPr="00506282">
                              <w:rPr>
                                <w:rFonts w:hint="eastAsia"/>
                              </w:rPr>
                              <w:t>, 강</w:t>
                            </w:r>
                            <w:r w:rsidRPr="00506282">
                              <w:t>연회</w:t>
                            </w:r>
                            <w:r w:rsidRPr="00506282">
                              <w:rPr>
                                <w:rFonts w:hint="eastAsia"/>
                              </w:rPr>
                              <w:t>는 가</w:t>
                            </w:r>
                            <w:r w:rsidRPr="00506282">
                              <w:t>능하면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모</w:t>
                            </w:r>
                            <w:r w:rsidRPr="00506282">
                              <w:t>두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참</w:t>
                            </w:r>
                            <w:r w:rsidRPr="00506282">
                              <w:t>가해보자</w:t>
                            </w:r>
                            <w:r w:rsidRPr="00506282">
                              <w:rPr>
                                <w:rFonts w:hint="eastAsia"/>
                              </w:rPr>
                              <w:t>. 대</w:t>
                            </w:r>
                            <w:r w:rsidRPr="00506282">
                              <w:t>부분</w:t>
                            </w:r>
                            <w:r w:rsidRPr="00506282">
                              <w:rPr>
                                <w:rFonts w:hint="eastAsia"/>
                              </w:rPr>
                              <w:t>이 서</w:t>
                            </w:r>
                            <w:r w:rsidRPr="00506282">
                              <w:t>울</w:t>
                            </w:r>
                            <w:r w:rsidRPr="00506282">
                              <w:rPr>
                                <w:rFonts w:hint="eastAsia"/>
                              </w:rPr>
                              <w:t>을 중</w:t>
                            </w:r>
                            <w:r w:rsidRPr="00506282">
                              <w:t>심으로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이</w:t>
                            </w:r>
                            <w:r w:rsidRPr="00506282">
                              <w:t>루어져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지</w:t>
                            </w:r>
                            <w:r w:rsidRPr="00506282">
                              <w:t>방에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거</w:t>
                            </w:r>
                            <w:r w:rsidRPr="00506282">
                              <w:t>주하는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사</w:t>
                            </w:r>
                            <w:r w:rsidRPr="00506282">
                              <w:t>람들은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불</w:t>
                            </w:r>
                            <w:r w:rsidRPr="00506282">
                              <w:t>편한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점</w:t>
                            </w:r>
                            <w:r w:rsidRPr="00506282">
                              <w:t>이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있</w:t>
                            </w:r>
                            <w:r w:rsidRPr="00506282">
                              <w:t>겠지만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되</w:t>
                            </w:r>
                            <w:r w:rsidRPr="00506282">
                              <w:t>도록</w:t>
                            </w:r>
                            <w:r w:rsidRPr="00506282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="004821D3">
                              <w:rPr>
                                <w:rFonts w:hint="eastAsia"/>
                              </w:rPr>
                              <w:t>발</w:t>
                            </w:r>
                            <w:r w:rsidR="004821D3">
                              <w:t>품을</w:t>
                            </w:r>
                            <w:proofErr w:type="spellEnd"/>
                            <w:r w:rsidR="004821D3">
                              <w:rPr>
                                <w:rFonts w:hint="eastAsia"/>
                              </w:rPr>
                              <w:t xml:space="preserve"> 팔</w:t>
                            </w:r>
                            <w:r w:rsidR="004821D3">
                              <w:t>아보자</w:t>
                            </w:r>
                            <w:r w:rsidR="004821D3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E03D29" w:rsidRPr="00506282" w:rsidRDefault="00E03D29" w:rsidP="00506282">
                            <w:pPr>
                              <w:pStyle w:val="11"/>
                              <w:ind w:firstLine="237"/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E80F48" id="_x0000_s1036" type="#_x0000_t202" style="position:absolute;margin-left:0;margin-top:42pt;width:236.25pt;height:782.25pt;z-index:251667456;visibility:visible;mso-wrap-style:square;mso-width-percent:0;mso-height-percent:0;mso-wrap-distance-left:2.88pt;mso-wrap-distance-top:2.88pt;mso-wrap-distance-right:2.88pt;mso-wrap-distance-bottom:2.88pt;mso-position-horizontal:lef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" filled="f" fillcolor="#fffffe" stroked="f" strokecolor="#212120" insetpen="t">
                <v:textbox inset="2.88pt,2.88pt,2.88pt,2.88pt">
                  <w:txbxContent>
                    <w:p w:rsidR="00E03D29" w:rsidRPr="00506282" w:rsidRDefault="00E03D29" w:rsidP="00506282">
                      <w:pPr>
                        <w:pStyle w:val="11"/>
                        <w:ind w:firstLine="237"/>
                      </w:pPr>
                      <w:r w:rsidRPr="00506282">
                        <w:rPr>
                          <w:rFonts w:hint="eastAsia"/>
                        </w:rPr>
                        <w:t>카</w:t>
                      </w:r>
                      <w:r w:rsidRPr="00506282">
                        <w:t>페에</w:t>
                      </w:r>
                      <w:r w:rsidRPr="00506282">
                        <w:rPr>
                          <w:rFonts w:hint="eastAsia"/>
                        </w:rPr>
                        <w:t xml:space="preserve"> 가</w:t>
                      </w:r>
                      <w:r w:rsidRPr="00506282">
                        <w:t>입해서</w:t>
                      </w:r>
                      <w:r w:rsidRPr="00506282">
                        <w:rPr>
                          <w:rFonts w:hint="eastAsia"/>
                        </w:rPr>
                        <w:t xml:space="preserve"> 글 올</w:t>
                      </w:r>
                      <w:r w:rsidRPr="00506282">
                        <w:t>리고</w:t>
                      </w:r>
                      <w:r w:rsidRPr="00506282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506282">
                        <w:rPr>
                          <w:rFonts w:hint="eastAsia"/>
                        </w:rPr>
                        <w:t>댓</w:t>
                      </w:r>
                      <w:r w:rsidRPr="00506282">
                        <w:t>글</w:t>
                      </w:r>
                      <w:proofErr w:type="spellEnd"/>
                      <w:r w:rsidRPr="00506282">
                        <w:rPr>
                          <w:rFonts w:hint="eastAsia"/>
                        </w:rPr>
                        <w:t xml:space="preserve"> 달</w:t>
                      </w:r>
                      <w:r w:rsidRPr="00506282">
                        <w:t>고</w:t>
                      </w:r>
                      <w:r w:rsidRPr="00506282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506282">
                        <w:rPr>
                          <w:rFonts w:hint="eastAsia"/>
                        </w:rPr>
                        <w:t>셀</w:t>
                      </w:r>
                      <w:r w:rsidRPr="00506282">
                        <w:t>카</w:t>
                      </w:r>
                      <w:r w:rsidRPr="00506282">
                        <w:rPr>
                          <w:rFonts w:hint="eastAsia"/>
                        </w:rPr>
                        <w:t>를</w:t>
                      </w:r>
                      <w:proofErr w:type="spellEnd"/>
                      <w:r w:rsidRPr="00506282">
                        <w:rPr>
                          <w:rFonts w:hint="eastAsia"/>
                        </w:rPr>
                        <w:t xml:space="preserve"> 업</w:t>
                      </w:r>
                      <w:r w:rsidRPr="00506282">
                        <w:t>로드</w:t>
                      </w:r>
                      <w:r w:rsidRPr="00506282">
                        <w:rPr>
                          <w:rFonts w:hint="eastAsia"/>
                        </w:rPr>
                        <w:t xml:space="preserve"> 하</w:t>
                      </w:r>
                      <w:r w:rsidRPr="00506282">
                        <w:t>라는</w:t>
                      </w:r>
                      <w:r w:rsidRPr="00506282">
                        <w:rPr>
                          <w:rFonts w:hint="eastAsia"/>
                        </w:rPr>
                        <w:t xml:space="preserve"> 이</w:t>
                      </w:r>
                      <w:r w:rsidRPr="00506282">
                        <w:t>야기가</w:t>
                      </w:r>
                      <w:r w:rsidRPr="00506282">
                        <w:rPr>
                          <w:rFonts w:hint="eastAsia"/>
                        </w:rPr>
                        <w:t xml:space="preserve"> 아</w:t>
                      </w:r>
                      <w:r w:rsidRPr="00506282">
                        <w:t>니라</w:t>
                      </w:r>
                      <w:r w:rsidRPr="00506282">
                        <w:rPr>
                          <w:rFonts w:hint="eastAsia"/>
                        </w:rPr>
                        <w:t xml:space="preserve"> </w:t>
                      </w:r>
                      <w:r w:rsidRPr="00506282">
                        <w:t>‘</w:t>
                      </w:r>
                      <w:proofErr w:type="spellStart"/>
                      <w:r w:rsidRPr="00506282">
                        <w:rPr>
                          <w:rFonts w:hint="eastAsia"/>
                        </w:rPr>
                        <w:t>구</w:t>
                      </w:r>
                      <w:r w:rsidRPr="00506282">
                        <w:t>글링</w:t>
                      </w:r>
                      <w:proofErr w:type="spellEnd"/>
                      <w:r w:rsidRPr="00506282">
                        <w:t>’</w:t>
                      </w:r>
                      <w:r w:rsidRPr="00506282">
                        <w:rPr>
                          <w:rFonts w:hint="eastAsia"/>
                        </w:rPr>
                        <w:t>을 통</w:t>
                      </w:r>
                      <w:r w:rsidRPr="00506282">
                        <w:t>해</w:t>
                      </w:r>
                      <w:r w:rsidRPr="00506282">
                        <w:rPr>
                          <w:rFonts w:hint="eastAsia"/>
                        </w:rPr>
                        <w:t xml:space="preserve"> 국</w:t>
                      </w:r>
                      <w:r w:rsidRPr="00506282">
                        <w:t>내외</w:t>
                      </w:r>
                      <w:r w:rsidRPr="00506282">
                        <w:rPr>
                          <w:rFonts w:hint="eastAsia"/>
                        </w:rPr>
                        <w:t xml:space="preserve"> 커</w:t>
                      </w:r>
                      <w:r w:rsidRPr="00506282">
                        <w:t>뮤니티</w:t>
                      </w:r>
                      <w:r w:rsidRPr="00506282">
                        <w:rPr>
                          <w:rFonts w:hint="eastAsia"/>
                        </w:rPr>
                        <w:t>의 정</w:t>
                      </w:r>
                      <w:r w:rsidRPr="00506282">
                        <w:t>보를</w:t>
                      </w:r>
                      <w:r w:rsidRPr="00506282">
                        <w:rPr>
                          <w:rFonts w:hint="eastAsia"/>
                        </w:rPr>
                        <w:t xml:space="preserve"> 습</w:t>
                      </w:r>
                      <w:r w:rsidRPr="00506282">
                        <w:t>득</w:t>
                      </w:r>
                      <w:r w:rsidRPr="00506282">
                        <w:rPr>
                          <w:rFonts w:hint="eastAsia"/>
                        </w:rPr>
                        <w:t>하</w:t>
                      </w:r>
                      <w:r w:rsidRPr="00506282">
                        <w:t>라는</w:t>
                      </w:r>
                      <w:r w:rsidRPr="00506282">
                        <w:rPr>
                          <w:rFonts w:hint="eastAsia"/>
                        </w:rPr>
                        <w:t xml:space="preserve"> 것</w:t>
                      </w:r>
                      <w:r w:rsidRPr="00506282">
                        <w:t>이다</w:t>
                      </w:r>
                      <w:r w:rsidRPr="00506282">
                        <w:rPr>
                          <w:rFonts w:hint="eastAsia"/>
                        </w:rPr>
                        <w:t xml:space="preserve">. </w:t>
                      </w:r>
                    </w:p>
                    <w:p w:rsidR="00E03D29" w:rsidRPr="00506282" w:rsidRDefault="00E03D29" w:rsidP="00506282">
                      <w:pPr>
                        <w:pStyle w:val="11"/>
                        <w:ind w:firstLine="237"/>
                      </w:pPr>
                    </w:p>
                    <w:p w:rsidR="00E03D29" w:rsidRPr="00506282" w:rsidRDefault="00E03D29" w:rsidP="00506282">
                      <w:pPr>
                        <w:pStyle w:val="11"/>
                        <w:ind w:firstLine="237"/>
                      </w:pPr>
                    </w:p>
                    <w:p w:rsidR="00E03D29" w:rsidRPr="00506282" w:rsidRDefault="00E03D29" w:rsidP="00506282">
                      <w:pPr>
                        <w:pStyle w:val="11"/>
                        <w:ind w:firstLine="237"/>
                      </w:pPr>
                    </w:p>
                    <w:p w:rsidR="00E03D29" w:rsidRPr="00506282" w:rsidRDefault="00E03D29" w:rsidP="00506282">
                      <w:pPr>
                        <w:pStyle w:val="11"/>
                        <w:ind w:firstLine="237"/>
                      </w:pPr>
                    </w:p>
                    <w:p w:rsidR="00E03D29" w:rsidRPr="00506282" w:rsidRDefault="00E03D29" w:rsidP="00506282">
                      <w:pPr>
                        <w:pStyle w:val="11"/>
                        <w:ind w:firstLine="237"/>
                      </w:pPr>
                    </w:p>
                    <w:p w:rsidR="00E03D29" w:rsidRPr="00506282" w:rsidRDefault="00E03D29" w:rsidP="00506282">
                      <w:pPr>
                        <w:pStyle w:val="11"/>
                        <w:ind w:firstLine="237"/>
                      </w:pPr>
                    </w:p>
                    <w:p w:rsidR="00E03D29" w:rsidRPr="00506282" w:rsidRDefault="00E03D29" w:rsidP="00506282">
                      <w:pPr>
                        <w:pStyle w:val="11"/>
                        <w:ind w:firstLine="237"/>
                      </w:pPr>
                    </w:p>
                    <w:p w:rsidR="00E03D29" w:rsidRPr="00506282" w:rsidRDefault="00E03D29" w:rsidP="00506282">
                      <w:pPr>
                        <w:pStyle w:val="11"/>
                        <w:ind w:firstLine="237"/>
                      </w:pPr>
                    </w:p>
                    <w:p w:rsidR="00E5710D" w:rsidRPr="00506282" w:rsidRDefault="00E5710D" w:rsidP="00506282">
                      <w:pPr>
                        <w:pStyle w:val="11"/>
                        <w:ind w:firstLine="237"/>
                      </w:pPr>
                    </w:p>
                    <w:p w:rsidR="00E03D29" w:rsidRPr="00506282" w:rsidRDefault="00E03D29" w:rsidP="00506282">
                      <w:pPr>
                        <w:pStyle w:val="11"/>
                        <w:ind w:firstLine="237"/>
                      </w:pPr>
                      <w:r w:rsidRPr="00506282">
                        <w:t>‘</w:t>
                      </w:r>
                      <w:r w:rsidRPr="00506282">
                        <w:rPr>
                          <w:rFonts w:hint="eastAsia"/>
                        </w:rPr>
                        <w:t>내</w:t>
                      </w:r>
                      <w:r w:rsidRPr="00506282">
                        <w:t>가</w:t>
                      </w:r>
                      <w:r w:rsidRPr="00506282">
                        <w:rPr>
                          <w:rFonts w:hint="eastAsia"/>
                        </w:rPr>
                        <w:t xml:space="preserve"> 만</w:t>
                      </w:r>
                      <w:r w:rsidRPr="00506282">
                        <w:t>난</w:t>
                      </w:r>
                      <w:r w:rsidRPr="00506282">
                        <w:rPr>
                          <w:rFonts w:hint="eastAsia"/>
                        </w:rPr>
                        <w:t xml:space="preserve"> 난</w:t>
                      </w:r>
                      <w:r w:rsidRPr="00506282">
                        <w:t>관</w:t>
                      </w:r>
                      <w:r w:rsidRPr="00506282">
                        <w:rPr>
                          <w:rFonts w:hint="eastAsia"/>
                        </w:rPr>
                        <w:t>은 내</w:t>
                      </w:r>
                      <w:r w:rsidRPr="00506282">
                        <w:t>가</w:t>
                      </w:r>
                      <w:r w:rsidRPr="00506282">
                        <w:rPr>
                          <w:rFonts w:hint="eastAsia"/>
                        </w:rPr>
                        <w:t xml:space="preserve"> 이 세</w:t>
                      </w:r>
                      <w:r w:rsidRPr="00506282">
                        <w:t>상에서</w:t>
                      </w:r>
                      <w:r w:rsidRPr="00506282">
                        <w:rPr>
                          <w:rFonts w:hint="eastAsia"/>
                        </w:rPr>
                        <w:t xml:space="preserve"> 처</w:t>
                      </w:r>
                      <w:r w:rsidRPr="00506282">
                        <w:t>음으로</w:t>
                      </w:r>
                      <w:r w:rsidRPr="00506282">
                        <w:rPr>
                          <w:rFonts w:hint="eastAsia"/>
                        </w:rPr>
                        <w:t xml:space="preserve"> 만</w:t>
                      </w:r>
                      <w:r w:rsidRPr="00506282">
                        <w:t>난</w:t>
                      </w:r>
                      <w:r w:rsidRPr="00506282">
                        <w:rPr>
                          <w:rFonts w:hint="eastAsia"/>
                        </w:rPr>
                        <w:t xml:space="preserve"> 것</w:t>
                      </w:r>
                      <w:r w:rsidRPr="00506282">
                        <w:t>이</w:t>
                      </w:r>
                      <w:r w:rsidRPr="00506282">
                        <w:rPr>
                          <w:rFonts w:hint="eastAsia"/>
                        </w:rPr>
                        <w:t xml:space="preserve"> 아</w:t>
                      </w:r>
                      <w:r w:rsidRPr="00506282">
                        <w:t>니다.’</w:t>
                      </w:r>
                      <w:r w:rsidRPr="00506282">
                        <w:rPr>
                          <w:rFonts w:hint="eastAsia"/>
                        </w:rPr>
                        <w:t>라</w:t>
                      </w:r>
                      <w:r w:rsidRPr="00506282">
                        <w:t xml:space="preserve">는 </w:t>
                      </w:r>
                      <w:r w:rsidRPr="00506282">
                        <w:rPr>
                          <w:rFonts w:hint="eastAsia"/>
                        </w:rPr>
                        <w:t>말</w:t>
                      </w:r>
                      <w:r w:rsidRPr="00506282">
                        <w:t>을</w:t>
                      </w:r>
                      <w:r w:rsidRPr="00506282">
                        <w:rPr>
                          <w:rFonts w:hint="eastAsia"/>
                        </w:rPr>
                        <w:t xml:space="preserve"> 99% 정</w:t>
                      </w:r>
                      <w:r w:rsidRPr="00506282">
                        <w:t>도</w:t>
                      </w:r>
                      <w:r w:rsidRPr="00506282">
                        <w:rPr>
                          <w:rFonts w:hint="eastAsia"/>
                        </w:rPr>
                        <w:t xml:space="preserve"> 믿</w:t>
                      </w:r>
                      <w:r w:rsidRPr="00506282">
                        <w:t>어보자</w:t>
                      </w:r>
                      <w:r w:rsidRPr="00506282">
                        <w:rPr>
                          <w:rFonts w:hint="eastAsia"/>
                        </w:rPr>
                        <w:t>. 프</w:t>
                      </w:r>
                      <w:r w:rsidRPr="00506282">
                        <w:t>로그래밍을</w:t>
                      </w:r>
                      <w:r w:rsidRPr="00506282">
                        <w:rPr>
                          <w:rFonts w:hint="eastAsia"/>
                        </w:rPr>
                        <w:t xml:space="preserve"> 코</w:t>
                      </w:r>
                      <w:r w:rsidRPr="00506282">
                        <w:t>딩</w:t>
                      </w:r>
                      <w:r w:rsidRPr="00506282">
                        <w:rPr>
                          <w:rFonts w:hint="eastAsia"/>
                        </w:rPr>
                        <w:t xml:space="preserve"> 하</w:t>
                      </w:r>
                      <w:r w:rsidRPr="00506282">
                        <w:t>던</w:t>
                      </w:r>
                      <w:r w:rsidRPr="00506282">
                        <w:rPr>
                          <w:rFonts w:hint="eastAsia"/>
                        </w:rPr>
                        <w:t xml:space="preserve"> 중 만</w:t>
                      </w:r>
                      <w:r w:rsidRPr="00506282">
                        <w:t>나는</w:t>
                      </w:r>
                      <w:r w:rsidRPr="00506282">
                        <w:rPr>
                          <w:rFonts w:hint="eastAsia"/>
                        </w:rPr>
                        <w:t xml:space="preserve"> 컴</w:t>
                      </w:r>
                      <w:r w:rsidRPr="00506282">
                        <w:t>파일</w:t>
                      </w:r>
                      <w:r w:rsidRPr="00506282">
                        <w:rPr>
                          <w:rFonts w:hint="eastAsia"/>
                        </w:rPr>
                        <w:t xml:space="preserve"> 에</w:t>
                      </w:r>
                      <w:r w:rsidRPr="00506282">
                        <w:t>러는</w:t>
                      </w:r>
                      <w:r w:rsidRPr="00506282">
                        <w:rPr>
                          <w:rFonts w:hint="eastAsia"/>
                        </w:rPr>
                        <w:t xml:space="preserve"> 에</w:t>
                      </w:r>
                      <w:r w:rsidRPr="00506282">
                        <w:t>러</w:t>
                      </w:r>
                      <w:r w:rsidRPr="00506282">
                        <w:rPr>
                          <w:rFonts w:hint="eastAsia"/>
                        </w:rPr>
                        <w:t xml:space="preserve"> 메</w:t>
                      </w:r>
                      <w:r w:rsidRPr="00506282">
                        <w:t>시지를</w:t>
                      </w:r>
                      <w:r w:rsidRPr="00506282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506282">
                        <w:rPr>
                          <w:rFonts w:hint="eastAsia"/>
                        </w:rPr>
                        <w:t>구</w:t>
                      </w:r>
                      <w:r w:rsidRPr="00506282">
                        <w:t>글</w:t>
                      </w:r>
                      <w:proofErr w:type="spellEnd"/>
                      <w:r w:rsidRPr="00506282">
                        <w:rPr>
                          <w:rFonts w:hint="eastAsia"/>
                        </w:rPr>
                        <w:t xml:space="preserve"> 검</w:t>
                      </w:r>
                      <w:r w:rsidRPr="00506282">
                        <w:t>색</w:t>
                      </w:r>
                      <w:r w:rsidR="0049454E" w:rsidRPr="00506282">
                        <w:rPr>
                          <w:rFonts w:hint="eastAsia"/>
                        </w:rPr>
                        <w:t xml:space="preserve"> </w:t>
                      </w:r>
                      <w:r w:rsidRPr="00506282">
                        <w:rPr>
                          <w:rFonts w:hint="eastAsia"/>
                        </w:rPr>
                        <w:t>창에 글</w:t>
                      </w:r>
                      <w:r w:rsidRPr="00506282">
                        <w:t>자</w:t>
                      </w:r>
                      <w:r w:rsidRPr="00506282">
                        <w:rPr>
                          <w:rFonts w:hint="eastAsia"/>
                        </w:rPr>
                        <w:t xml:space="preserve"> 한 토</w:t>
                      </w:r>
                      <w:r w:rsidRPr="00506282">
                        <w:t>시</w:t>
                      </w:r>
                      <w:r w:rsidRPr="00506282">
                        <w:rPr>
                          <w:rFonts w:hint="eastAsia"/>
                        </w:rPr>
                        <w:t xml:space="preserve"> 바</w:t>
                      </w:r>
                      <w:r w:rsidRPr="00506282">
                        <w:t>꾸지</w:t>
                      </w:r>
                      <w:r w:rsidRPr="00506282">
                        <w:rPr>
                          <w:rFonts w:hint="eastAsia"/>
                        </w:rPr>
                        <w:t xml:space="preserve"> 않</w:t>
                      </w:r>
                      <w:r w:rsidRPr="00506282">
                        <w:t>고</w:t>
                      </w:r>
                      <w:r w:rsidRPr="00506282">
                        <w:rPr>
                          <w:rFonts w:hint="eastAsia"/>
                        </w:rPr>
                        <w:t xml:space="preserve"> 넣</w:t>
                      </w:r>
                      <w:r w:rsidRPr="00506282">
                        <w:t>어</w:t>
                      </w:r>
                      <w:r w:rsidRPr="00506282">
                        <w:rPr>
                          <w:rFonts w:hint="eastAsia"/>
                        </w:rPr>
                        <w:t xml:space="preserve"> 검</w:t>
                      </w:r>
                      <w:r w:rsidRPr="00506282">
                        <w:t>색</w:t>
                      </w:r>
                      <w:r w:rsidRPr="00506282">
                        <w:rPr>
                          <w:rFonts w:hint="eastAsia"/>
                        </w:rPr>
                        <w:t>하면 쉽</w:t>
                      </w:r>
                      <w:r w:rsidRPr="00506282">
                        <w:t>게</w:t>
                      </w:r>
                      <w:r w:rsidRPr="00506282">
                        <w:rPr>
                          <w:rFonts w:hint="eastAsia"/>
                        </w:rPr>
                        <w:t xml:space="preserve"> 해</w:t>
                      </w:r>
                      <w:r w:rsidRPr="00506282">
                        <w:t>결책을</w:t>
                      </w:r>
                      <w:r w:rsidRPr="00506282">
                        <w:rPr>
                          <w:rFonts w:hint="eastAsia"/>
                        </w:rPr>
                        <w:t xml:space="preserve"> 찾</w:t>
                      </w:r>
                      <w:r w:rsidRPr="00506282">
                        <w:t>을</w:t>
                      </w:r>
                      <w:r w:rsidRPr="00506282">
                        <w:rPr>
                          <w:rFonts w:hint="eastAsia"/>
                        </w:rPr>
                        <w:t xml:space="preserve"> 수 있</w:t>
                      </w:r>
                      <w:r w:rsidRPr="00506282">
                        <w:t>을</w:t>
                      </w:r>
                      <w:r w:rsidRPr="00506282">
                        <w:rPr>
                          <w:rFonts w:hint="eastAsia"/>
                        </w:rPr>
                        <w:t xml:space="preserve"> 것</w:t>
                      </w:r>
                      <w:r w:rsidRPr="00506282">
                        <w:t>이다</w:t>
                      </w:r>
                      <w:r w:rsidRPr="00506282">
                        <w:rPr>
                          <w:rFonts w:hint="eastAsia"/>
                        </w:rPr>
                        <w:t xml:space="preserve">. </w:t>
                      </w:r>
                    </w:p>
                    <w:p w:rsidR="00E03D29" w:rsidRPr="00506282" w:rsidRDefault="00E03D29" w:rsidP="00506282">
                      <w:pPr>
                        <w:pStyle w:val="11"/>
                        <w:ind w:firstLine="237"/>
                      </w:pPr>
                    </w:p>
                    <w:p w:rsidR="00E03D29" w:rsidRPr="00506282" w:rsidRDefault="00E03D29" w:rsidP="00506282">
                      <w:pPr>
                        <w:pStyle w:val="11"/>
                        <w:ind w:firstLine="237"/>
                      </w:pPr>
                    </w:p>
                    <w:p w:rsidR="00E03D29" w:rsidRPr="00506282" w:rsidRDefault="00E03D29" w:rsidP="00506282">
                      <w:pPr>
                        <w:pStyle w:val="11"/>
                        <w:ind w:firstLine="237"/>
                      </w:pPr>
                    </w:p>
                    <w:p w:rsidR="00E03D29" w:rsidRPr="00506282" w:rsidRDefault="00E03D29" w:rsidP="00506282">
                      <w:pPr>
                        <w:pStyle w:val="11"/>
                        <w:ind w:firstLine="237"/>
                      </w:pPr>
                    </w:p>
                    <w:p w:rsidR="00E03D29" w:rsidRPr="00506282" w:rsidRDefault="00E03D29" w:rsidP="00506282">
                      <w:pPr>
                        <w:pStyle w:val="11"/>
                        <w:ind w:firstLine="237"/>
                      </w:pPr>
                    </w:p>
                    <w:p w:rsidR="00E03D29" w:rsidRPr="00506282" w:rsidRDefault="00E03D29" w:rsidP="00506282">
                      <w:pPr>
                        <w:pStyle w:val="11"/>
                        <w:ind w:firstLine="237"/>
                      </w:pPr>
                    </w:p>
                    <w:p w:rsidR="00E03D29" w:rsidRPr="00506282" w:rsidRDefault="00E03D29" w:rsidP="00506282">
                      <w:pPr>
                        <w:pStyle w:val="11"/>
                        <w:ind w:firstLine="237"/>
                      </w:pPr>
                    </w:p>
                    <w:p w:rsidR="00003B49" w:rsidRPr="00506282" w:rsidRDefault="00003B49" w:rsidP="00506282">
                      <w:pPr>
                        <w:pStyle w:val="11"/>
                        <w:ind w:firstLine="237"/>
                      </w:pPr>
                    </w:p>
                    <w:p w:rsidR="00E03D29" w:rsidRPr="00506282" w:rsidRDefault="00E03D29" w:rsidP="00506282">
                      <w:pPr>
                        <w:pStyle w:val="11"/>
                        <w:ind w:firstLine="237"/>
                      </w:pPr>
                      <w:r w:rsidRPr="00506282">
                        <w:rPr>
                          <w:rFonts w:hint="eastAsia"/>
                        </w:rPr>
                        <w:t>이</w:t>
                      </w:r>
                      <w:r w:rsidRPr="00506282">
                        <w:t>런</w:t>
                      </w:r>
                      <w:r w:rsidRPr="00506282">
                        <w:rPr>
                          <w:rFonts w:hint="eastAsia"/>
                        </w:rPr>
                        <w:t xml:space="preserve"> 과</w:t>
                      </w:r>
                      <w:r w:rsidRPr="00506282">
                        <w:t>정에서</w:t>
                      </w:r>
                      <w:r w:rsidRPr="00506282">
                        <w:rPr>
                          <w:rFonts w:hint="eastAsia"/>
                        </w:rPr>
                        <w:t xml:space="preserve"> 중</w:t>
                      </w:r>
                      <w:r w:rsidRPr="00506282">
                        <w:t>요한</w:t>
                      </w:r>
                      <w:r w:rsidRPr="00506282">
                        <w:rPr>
                          <w:rFonts w:hint="eastAsia"/>
                        </w:rPr>
                        <w:t xml:space="preserve"> 것</w:t>
                      </w:r>
                      <w:r w:rsidRPr="00506282">
                        <w:t>은</w:t>
                      </w:r>
                      <w:r w:rsidRPr="00506282">
                        <w:rPr>
                          <w:rFonts w:hint="eastAsia"/>
                        </w:rPr>
                        <w:t xml:space="preserve"> 영</w:t>
                      </w:r>
                      <w:r w:rsidRPr="00506282">
                        <w:t>어를</w:t>
                      </w:r>
                      <w:r w:rsidRPr="00506282">
                        <w:rPr>
                          <w:rFonts w:hint="eastAsia"/>
                        </w:rPr>
                        <w:t xml:space="preserve"> 얼</w:t>
                      </w:r>
                      <w:r w:rsidRPr="00506282">
                        <w:t>마나</w:t>
                      </w:r>
                      <w:r w:rsidRPr="00506282">
                        <w:rPr>
                          <w:rFonts w:hint="eastAsia"/>
                        </w:rPr>
                        <w:t xml:space="preserve"> 능</w:t>
                      </w:r>
                      <w:r w:rsidRPr="00506282">
                        <w:t>숙하게</w:t>
                      </w:r>
                      <w:r w:rsidRPr="00506282">
                        <w:rPr>
                          <w:rFonts w:hint="eastAsia"/>
                        </w:rPr>
                        <w:t xml:space="preserve"> 다</w:t>
                      </w:r>
                      <w:r w:rsidR="00395EC7" w:rsidRPr="00506282">
                        <w:rPr>
                          <w:rFonts w:hint="eastAsia"/>
                        </w:rPr>
                        <w:t>룰 수 있</w:t>
                      </w:r>
                      <w:r w:rsidR="00395EC7" w:rsidRPr="00506282">
                        <w:t>는지</w:t>
                      </w:r>
                      <w:r w:rsidR="00C171BC" w:rsidRPr="00506282">
                        <w:rPr>
                          <w:rFonts w:hint="eastAsia"/>
                        </w:rPr>
                        <w:t xml:space="preserve"> </w:t>
                      </w:r>
                      <w:r w:rsidRPr="00506282">
                        <w:t>이다</w:t>
                      </w:r>
                      <w:r w:rsidRPr="00506282">
                        <w:rPr>
                          <w:rFonts w:hint="eastAsia"/>
                        </w:rPr>
                        <w:t>. 위</w:t>
                      </w:r>
                      <w:r w:rsidRPr="00506282">
                        <w:t>에서</w:t>
                      </w:r>
                      <w:r w:rsidRPr="00506282">
                        <w:rPr>
                          <w:rFonts w:hint="eastAsia"/>
                        </w:rPr>
                        <w:t xml:space="preserve"> 언</w:t>
                      </w:r>
                      <w:r w:rsidRPr="00506282">
                        <w:t>급한</w:t>
                      </w:r>
                      <w:r w:rsidRPr="00506282">
                        <w:rPr>
                          <w:rFonts w:hint="eastAsia"/>
                        </w:rPr>
                        <w:t xml:space="preserve"> 커</w:t>
                      </w:r>
                      <w:r w:rsidRPr="00506282">
                        <w:t>뮤니티</w:t>
                      </w:r>
                      <w:r w:rsidRPr="00506282">
                        <w:rPr>
                          <w:rFonts w:hint="eastAsia"/>
                        </w:rPr>
                        <w:t>들은 대</w:t>
                      </w:r>
                      <w:r w:rsidRPr="00506282">
                        <w:t xml:space="preserve">부분 </w:t>
                      </w:r>
                      <w:r w:rsidRPr="00506282">
                        <w:rPr>
                          <w:rFonts w:hint="eastAsia"/>
                        </w:rPr>
                        <w:t>해</w:t>
                      </w:r>
                      <w:r w:rsidRPr="00506282">
                        <w:t>외</w:t>
                      </w:r>
                      <w:r w:rsidRPr="00506282">
                        <w:rPr>
                          <w:rFonts w:hint="eastAsia"/>
                        </w:rPr>
                        <w:t xml:space="preserve"> 커</w:t>
                      </w:r>
                      <w:r w:rsidRPr="00506282">
                        <w:t>뮤니티이고</w:t>
                      </w:r>
                      <w:r w:rsidRPr="00506282">
                        <w:rPr>
                          <w:rFonts w:hint="eastAsia"/>
                        </w:rPr>
                        <w:t xml:space="preserve"> 이들</w:t>
                      </w:r>
                      <w:r w:rsidRPr="00506282">
                        <w:t>은</w:t>
                      </w:r>
                      <w:r w:rsidRPr="00506282">
                        <w:rPr>
                          <w:rFonts w:hint="eastAsia"/>
                        </w:rPr>
                        <w:t xml:space="preserve"> 영</w:t>
                      </w:r>
                      <w:r w:rsidRPr="00506282">
                        <w:t>어를</w:t>
                      </w:r>
                      <w:r w:rsidRPr="00506282">
                        <w:rPr>
                          <w:rFonts w:hint="eastAsia"/>
                        </w:rPr>
                        <w:t xml:space="preserve"> 공</w:t>
                      </w:r>
                      <w:r w:rsidRPr="00506282">
                        <w:t>용어로</w:t>
                      </w:r>
                      <w:r w:rsidRPr="00506282">
                        <w:rPr>
                          <w:rFonts w:hint="eastAsia"/>
                        </w:rPr>
                        <w:t xml:space="preserve"> 사</w:t>
                      </w:r>
                      <w:r w:rsidRPr="00506282">
                        <w:t>용한다</w:t>
                      </w:r>
                      <w:r w:rsidRPr="00506282">
                        <w:rPr>
                          <w:rFonts w:hint="eastAsia"/>
                        </w:rPr>
                        <w:t>.</w:t>
                      </w:r>
                    </w:p>
                    <w:p w:rsidR="00E03D29" w:rsidRPr="00506282" w:rsidRDefault="00E03D29" w:rsidP="00506282">
                      <w:pPr>
                        <w:pStyle w:val="11"/>
                        <w:ind w:firstLine="237"/>
                      </w:pPr>
                      <w:r w:rsidRPr="00506282">
                        <w:rPr>
                          <w:rFonts w:hint="eastAsia"/>
                        </w:rPr>
                        <w:t>또</w:t>
                      </w:r>
                      <w:r w:rsidRPr="00506282">
                        <w:t>한</w:t>
                      </w:r>
                      <w:r w:rsidRPr="00506282">
                        <w:rPr>
                          <w:rFonts w:hint="eastAsia"/>
                        </w:rPr>
                        <w:t xml:space="preserve"> 여</w:t>
                      </w:r>
                      <w:r w:rsidRPr="00506282">
                        <w:t>러</w:t>
                      </w:r>
                      <w:r w:rsidRPr="00506282">
                        <w:rPr>
                          <w:rFonts w:hint="eastAsia"/>
                        </w:rPr>
                        <w:t xml:space="preserve"> 공</w:t>
                      </w:r>
                      <w:r w:rsidRPr="00506282">
                        <w:t>식</w:t>
                      </w:r>
                      <w:r w:rsidRPr="00506282">
                        <w:rPr>
                          <w:rFonts w:hint="eastAsia"/>
                        </w:rPr>
                        <w:t>적</w:t>
                      </w:r>
                      <w:r w:rsidRPr="00506282">
                        <w:t>인</w:t>
                      </w:r>
                      <w:r w:rsidRPr="00506282">
                        <w:rPr>
                          <w:rFonts w:hint="eastAsia"/>
                        </w:rPr>
                        <w:t xml:space="preserve"> 문</w:t>
                      </w:r>
                      <w:r w:rsidRPr="00506282">
                        <w:t>서들</w:t>
                      </w:r>
                      <w:r w:rsidRPr="00506282">
                        <w:rPr>
                          <w:rFonts w:hint="eastAsia"/>
                        </w:rPr>
                        <w:t>은 영</w:t>
                      </w:r>
                      <w:r w:rsidRPr="00506282">
                        <w:t>어로</w:t>
                      </w:r>
                      <w:r w:rsidRPr="00506282">
                        <w:rPr>
                          <w:rFonts w:hint="eastAsia"/>
                        </w:rPr>
                        <w:t xml:space="preserve"> 작</w:t>
                      </w:r>
                      <w:r w:rsidRPr="00506282">
                        <w:t>성되기</w:t>
                      </w:r>
                      <w:r w:rsidRPr="00506282">
                        <w:rPr>
                          <w:rFonts w:hint="eastAsia"/>
                        </w:rPr>
                        <w:t xml:space="preserve"> 때</w:t>
                      </w:r>
                      <w:r w:rsidRPr="00506282">
                        <w:t>문에</w:t>
                      </w:r>
                      <w:r w:rsidRPr="00506282">
                        <w:rPr>
                          <w:rFonts w:hint="eastAsia"/>
                        </w:rPr>
                        <w:t xml:space="preserve"> 마</w:t>
                      </w:r>
                      <w:r w:rsidRPr="00506282">
                        <w:t>냥</w:t>
                      </w:r>
                      <w:r w:rsidRPr="00506282">
                        <w:rPr>
                          <w:rFonts w:hint="eastAsia"/>
                        </w:rPr>
                        <w:t xml:space="preserve"> 한</w:t>
                      </w:r>
                      <w:r w:rsidRPr="00506282">
                        <w:t>글</w:t>
                      </w:r>
                      <w:r w:rsidRPr="00506282">
                        <w:rPr>
                          <w:rFonts w:hint="eastAsia"/>
                        </w:rPr>
                        <w:t xml:space="preserve"> 번</w:t>
                      </w:r>
                      <w:r w:rsidRPr="00506282">
                        <w:t>역을</w:t>
                      </w:r>
                      <w:r w:rsidRPr="00506282">
                        <w:rPr>
                          <w:rFonts w:hint="eastAsia"/>
                        </w:rPr>
                        <w:t xml:space="preserve"> 기</w:t>
                      </w:r>
                      <w:r w:rsidRPr="00506282">
                        <w:t>다리는</w:t>
                      </w:r>
                      <w:r w:rsidRPr="00506282">
                        <w:rPr>
                          <w:rFonts w:hint="eastAsia"/>
                        </w:rPr>
                        <w:t xml:space="preserve"> 사</w:t>
                      </w:r>
                      <w:r w:rsidRPr="00506282">
                        <w:t>람과</w:t>
                      </w:r>
                      <w:r w:rsidRPr="00506282">
                        <w:rPr>
                          <w:rFonts w:hint="eastAsia"/>
                        </w:rPr>
                        <w:t xml:space="preserve"> 영</w:t>
                      </w:r>
                      <w:r w:rsidRPr="00506282">
                        <w:t>어로</w:t>
                      </w:r>
                      <w:r w:rsidRPr="00506282">
                        <w:rPr>
                          <w:rFonts w:hint="eastAsia"/>
                        </w:rPr>
                        <w:t xml:space="preserve"> 직</w:t>
                      </w:r>
                      <w:r w:rsidRPr="00506282">
                        <w:t>접</w:t>
                      </w:r>
                      <w:r w:rsidRPr="00506282">
                        <w:rPr>
                          <w:rFonts w:hint="eastAsia"/>
                        </w:rPr>
                        <w:t xml:space="preserve"> 정</w:t>
                      </w:r>
                      <w:r w:rsidRPr="00506282">
                        <w:t>보를</w:t>
                      </w:r>
                      <w:r w:rsidRPr="00506282">
                        <w:rPr>
                          <w:rFonts w:hint="eastAsia"/>
                        </w:rPr>
                        <w:t xml:space="preserve"> 얻</w:t>
                      </w:r>
                      <w:r w:rsidRPr="00506282">
                        <w:t>는</w:t>
                      </w:r>
                      <w:r w:rsidRPr="00506282">
                        <w:rPr>
                          <w:rFonts w:hint="eastAsia"/>
                        </w:rPr>
                        <w:t xml:space="preserve"> 사</w:t>
                      </w:r>
                      <w:r w:rsidRPr="00506282">
                        <w:t>람의</w:t>
                      </w:r>
                      <w:r w:rsidRPr="00506282">
                        <w:rPr>
                          <w:rFonts w:hint="eastAsia"/>
                        </w:rPr>
                        <w:t xml:space="preserve"> 차</w:t>
                      </w:r>
                      <w:r w:rsidRPr="00506282">
                        <w:t>이는</w:t>
                      </w:r>
                      <w:r w:rsidRPr="00506282">
                        <w:rPr>
                          <w:rFonts w:hint="eastAsia"/>
                        </w:rPr>
                        <w:t xml:space="preserve"> 클 수 밖</w:t>
                      </w:r>
                      <w:r w:rsidRPr="00506282">
                        <w:t>에</w:t>
                      </w:r>
                      <w:r w:rsidRPr="00506282">
                        <w:rPr>
                          <w:rFonts w:hint="eastAsia"/>
                        </w:rPr>
                        <w:t xml:space="preserve"> 없</w:t>
                      </w:r>
                      <w:r w:rsidRPr="00506282">
                        <w:t>다</w:t>
                      </w:r>
                    </w:p>
                    <w:p w:rsidR="00986E8E" w:rsidRPr="00506282" w:rsidRDefault="00986E8E" w:rsidP="00506282">
                      <w:pPr>
                        <w:pStyle w:val="11"/>
                        <w:ind w:firstLine="237"/>
                      </w:pPr>
                    </w:p>
                    <w:p w:rsidR="00E03D29" w:rsidRPr="00506282" w:rsidRDefault="004670FB" w:rsidP="00506282">
                      <w:pPr>
                        <w:pStyle w:val="11"/>
                        <w:ind w:firstLine="237"/>
                        <w:rPr>
                          <w:rFonts w:hint="eastAsia"/>
                        </w:rPr>
                      </w:pPr>
                      <w:r w:rsidRPr="00506282">
                        <w:rPr>
                          <w:rFonts w:hint="eastAsia"/>
                        </w:rPr>
                        <w:t>또</w:t>
                      </w:r>
                      <w:r w:rsidRPr="00506282">
                        <w:t>한</w:t>
                      </w:r>
                      <w:r w:rsidRPr="00506282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506282">
                        <w:rPr>
                          <w:rFonts w:hint="eastAsia"/>
                        </w:rPr>
                        <w:t>컨</w:t>
                      </w:r>
                      <w:r w:rsidRPr="00506282">
                        <w:t>퍼런스</w:t>
                      </w:r>
                      <w:proofErr w:type="spellEnd"/>
                      <w:r w:rsidRPr="00506282">
                        <w:rPr>
                          <w:rFonts w:hint="eastAsia"/>
                        </w:rPr>
                        <w:t>, 강</w:t>
                      </w:r>
                      <w:r w:rsidRPr="00506282">
                        <w:t>연회</w:t>
                      </w:r>
                      <w:r w:rsidRPr="00506282">
                        <w:rPr>
                          <w:rFonts w:hint="eastAsia"/>
                        </w:rPr>
                        <w:t>는 가</w:t>
                      </w:r>
                      <w:r w:rsidRPr="00506282">
                        <w:t>능하면</w:t>
                      </w:r>
                      <w:r w:rsidRPr="00506282">
                        <w:rPr>
                          <w:rFonts w:hint="eastAsia"/>
                        </w:rPr>
                        <w:t xml:space="preserve"> 모</w:t>
                      </w:r>
                      <w:r w:rsidRPr="00506282">
                        <w:t>두</w:t>
                      </w:r>
                      <w:r w:rsidRPr="00506282">
                        <w:rPr>
                          <w:rFonts w:hint="eastAsia"/>
                        </w:rPr>
                        <w:t xml:space="preserve"> 참</w:t>
                      </w:r>
                      <w:r w:rsidRPr="00506282">
                        <w:t>가해보자</w:t>
                      </w:r>
                      <w:r w:rsidRPr="00506282">
                        <w:rPr>
                          <w:rFonts w:hint="eastAsia"/>
                        </w:rPr>
                        <w:t>. 대</w:t>
                      </w:r>
                      <w:r w:rsidRPr="00506282">
                        <w:t>부분</w:t>
                      </w:r>
                      <w:r w:rsidRPr="00506282">
                        <w:rPr>
                          <w:rFonts w:hint="eastAsia"/>
                        </w:rPr>
                        <w:t>이 서</w:t>
                      </w:r>
                      <w:r w:rsidRPr="00506282">
                        <w:t>울</w:t>
                      </w:r>
                      <w:r w:rsidRPr="00506282">
                        <w:rPr>
                          <w:rFonts w:hint="eastAsia"/>
                        </w:rPr>
                        <w:t>을 중</w:t>
                      </w:r>
                      <w:r w:rsidRPr="00506282">
                        <w:t>심으로</w:t>
                      </w:r>
                      <w:r w:rsidRPr="00506282">
                        <w:rPr>
                          <w:rFonts w:hint="eastAsia"/>
                        </w:rPr>
                        <w:t xml:space="preserve"> 이</w:t>
                      </w:r>
                      <w:r w:rsidRPr="00506282">
                        <w:t>루어져</w:t>
                      </w:r>
                      <w:r w:rsidRPr="00506282">
                        <w:rPr>
                          <w:rFonts w:hint="eastAsia"/>
                        </w:rPr>
                        <w:t xml:space="preserve"> 지</w:t>
                      </w:r>
                      <w:r w:rsidRPr="00506282">
                        <w:t>방에</w:t>
                      </w:r>
                      <w:r w:rsidRPr="00506282">
                        <w:rPr>
                          <w:rFonts w:hint="eastAsia"/>
                        </w:rPr>
                        <w:t xml:space="preserve"> 거</w:t>
                      </w:r>
                      <w:r w:rsidRPr="00506282">
                        <w:t>주하는</w:t>
                      </w:r>
                      <w:r w:rsidRPr="00506282">
                        <w:rPr>
                          <w:rFonts w:hint="eastAsia"/>
                        </w:rPr>
                        <w:t xml:space="preserve"> 사</w:t>
                      </w:r>
                      <w:r w:rsidRPr="00506282">
                        <w:t>람들은</w:t>
                      </w:r>
                      <w:r w:rsidRPr="00506282">
                        <w:rPr>
                          <w:rFonts w:hint="eastAsia"/>
                        </w:rPr>
                        <w:t xml:space="preserve"> 불</w:t>
                      </w:r>
                      <w:r w:rsidRPr="00506282">
                        <w:t>편한</w:t>
                      </w:r>
                      <w:r w:rsidRPr="00506282">
                        <w:rPr>
                          <w:rFonts w:hint="eastAsia"/>
                        </w:rPr>
                        <w:t xml:space="preserve"> 점</w:t>
                      </w:r>
                      <w:r w:rsidRPr="00506282">
                        <w:t>이</w:t>
                      </w:r>
                      <w:r w:rsidRPr="00506282">
                        <w:rPr>
                          <w:rFonts w:hint="eastAsia"/>
                        </w:rPr>
                        <w:t xml:space="preserve"> 있</w:t>
                      </w:r>
                      <w:r w:rsidRPr="00506282">
                        <w:t>겠지만</w:t>
                      </w:r>
                      <w:r w:rsidRPr="00506282">
                        <w:rPr>
                          <w:rFonts w:hint="eastAsia"/>
                        </w:rPr>
                        <w:t xml:space="preserve"> 되</w:t>
                      </w:r>
                      <w:r w:rsidRPr="00506282">
                        <w:t>도록</w:t>
                      </w:r>
                      <w:r w:rsidRPr="00506282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="004821D3">
                        <w:rPr>
                          <w:rFonts w:hint="eastAsia"/>
                        </w:rPr>
                        <w:t>발</w:t>
                      </w:r>
                      <w:r w:rsidR="004821D3">
                        <w:t>품을</w:t>
                      </w:r>
                      <w:proofErr w:type="spellEnd"/>
                      <w:r w:rsidR="004821D3">
                        <w:rPr>
                          <w:rFonts w:hint="eastAsia"/>
                        </w:rPr>
                        <w:t xml:space="preserve"> 팔</w:t>
                      </w:r>
                      <w:r w:rsidR="004821D3">
                        <w:t>아보자</w:t>
                      </w:r>
                      <w:r w:rsidR="004821D3">
                        <w:rPr>
                          <w:rFonts w:hint="eastAsia"/>
                        </w:rPr>
                        <w:t>.</w:t>
                      </w:r>
                    </w:p>
                    <w:p w:rsidR="00E03D29" w:rsidRPr="00506282" w:rsidRDefault="00E03D29" w:rsidP="00506282">
                      <w:pPr>
                        <w:pStyle w:val="11"/>
                        <w:ind w:firstLine="237"/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F0441F" w:rsidRPr="004E1A80" w:rsidRDefault="00DC303D" w:rsidP="007D5AC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621733F" wp14:editId="4C4EDF73">
                <wp:simplePos x="0" y="0"/>
                <wp:positionH relativeFrom="column">
                  <wp:posOffset>3121660</wp:posOffset>
                </wp:positionH>
                <wp:positionV relativeFrom="paragraph">
                  <wp:posOffset>22861</wp:posOffset>
                </wp:positionV>
                <wp:extent cx="0" cy="9315450"/>
                <wp:effectExtent l="0" t="0" r="19050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15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84219B" id="Straight Connector 17" o:spid="_x0000_s1026" style="position:absolute;left:0;text-align:lef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5.8pt,1.8pt" to="245.8pt,7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</w:p>
    <w:p w:rsidR="00664743" w:rsidRPr="004E1A80" w:rsidRDefault="00664743" w:rsidP="007D5AC1">
      <w:pPr>
        <w:rPr>
          <w:lang w:val="en-US"/>
        </w:rPr>
      </w:pPr>
    </w:p>
    <w:p w:rsidR="00664743" w:rsidRPr="004E1A80" w:rsidRDefault="00664743" w:rsidP="007D5AC1">
      <w:pPr>
        <w:rPr>
          <w:lang w:val="en-US"/>
        </w:rPr>
      </w:pPr>
    </w:p>
    <w:p w:rsidR="00F0441F" w:rsidRPr="004E1A80" w:rsidRDefault="00F0441F" w:rsidP="007D5AC1">
      <w:pPr>
        <w:rPr>
          <w:lang w:val="en-US"/>
        </w:rPr>
      </w:pPr>
    </w:p>
    <w:p w:rsidR="00F0441F" w:rsidRPr="004E1A80" w:rsidRDefault="00F0441F" w:rsidP="007D5AC1">
      <w:pPr>
        <w:rPr>
          <w:lang w:val="en-US"/>
        </w:rPr>
      </w:pPr>
    </w:p>
    <w:p w:rsidR="00F0441F" w:rsidRPr="004E1A80" w:rsidRDefault="00F0441F" w:rsidP="007D5AC1">
      <w:pPr>
        <w:rPr>
          <w:lang w:val="en-US"/>
        </w:rPr>
      </w:pPr>
    </w:p>
    <w:p w:rsidR="00F0441F" w:rsidRPr="004E1A80" w:rsidRDefault="004821D3" w:rsidP="007D5AC1">
      <w:pPr>
        <w:rPr>
          <w:lang w:val="en-US"/>
        </w:rPr>
      </w:pPr>
      <w:r w:rsidRPr="004E1A80">
        <w:rPr>
          <w:noProof/>
          <w:lang w:val="en-US"/>
        </w:rPr>
        <mc:AlternateContent>
          <mc:Choice Requires="wps">
            <w:drawing>
              <wp:anchor distT="36576" distB="36576" distL="36576" distR="36576" simplePos="0" relativeHeight="251685888" behindDoc="0" locked="0" layoutInCell="1" allowOverlap="1" wp14:anchorId="03805D16" wp14:editId="6E7FD9C6">
                <wp:simplePos x="0" y="0"/>
                <wp:positionH relativeFrom="margin">
                  <wp:align>right</wp:align>
                </wp:positionH>
                <wp:positionV relativeFrom="page">
                  <wp:posOffset>1759186</wp:posOffset>
                </wp:positionV>
                <wp:extent cx="2971800" cy="2619375"/>
                <wp:effectExtent l="0" t="0" r="0" b="9525"/>
                <wp:wrapNone/>
                <wp:docPr id="2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2619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03D29" w:rsidRPr="0033799B" w:rsidRDefault="00E03D29" w:rsidP="009079C4">
                            <w:pPr>
                              <w:pStyle w:val="a4"/>
                              <w:rPr>
                                <w:rFonts w:eastAsia="210 동화책 R"/>
                                <w:color w:val="8496B0" w:themeColor="text2" w:themeTint="99"/>
                                <w:sz w:val="192"/>
                                <w:szCs w:val="192"/>
                              </w:rPr>
                            </w:pPr>
                            <w:r>
                              <w:rPr>
                                <w:rFonts w:ascii="210 동화책 R" w:eastAsia="210 동화책 R" w:hAnsi="210 동화책 R" w:hint="eastAsia"/>
                                <w:color w:val="8496B0" w:themeColor="text2" w:themeTint="99"/>
                                <w:sz w:val="192"/>
                                <w:szCs w:val="192"/>
                              </w:rPr>
                              <w:t>3</w:t>
                            </w:r>
                          </w:p>
                          <w:p w:rsidR="00E03D29" w:rsidRPr="00C171BC" w:rsidRDefault="00E03D29" w:rsidP="009079C4">
                            <w:pPr>
                              <w:pStyle w:val="a4"/>
                              <w:rPr>
                                <w:rFonts w:ascii="서울한강체 EB" w:eastAsia="서울한강체 EB" w:hAnsi="서울한강체 EB"/>
                                <w:color w:val="8496B0" w:themeColor="text2" w:themeTint="99"/>
                                <w:sz w:val="48"/>
                              </w:rPr>
                            </w:pPr>
                            <w:r w:rsidRPr="00C171BC">
                              <w:rPr>
                                <w:rFonts w:ascii="서울한강체 EB" w:eastAsia="서울한강체 EB" w:hAnsi="서울한강체 EB" w:hint="eastAsia"/>
                                <w:color w:val="8496B0" w:themeColor="text2" w:themeTint="99"/>
                                <w:sz w:val="48"/>
                              </w:rPr>
                              <w:t>대외 활</w:t>
                            </w:r>
                            <w:r w:rsidRPr="00C171BC">
                              <w:rPr>
                                <w:rFonts w:ascii="서울한강체 EB" w:eastAsia="서울한강체 EB" w:hAnsi="서울한강체 EB"/>
                                <w:color w:val="8496B0" w:themeColor="text2" w:themeTint="99"/>
                                <w:sz w:val="48"/>
                              </w:rPr>
                              <w:t>동</w:t>
                            </w:r>
                            <w:r w:rsidRPr="00C171BC">
                              <w:rPr>
                                <w:rFonts w:ascii="서울한강체 EB" w:eastAsia="서울한강체 EB" w:hAnsi="서울한강체 EB" w:hint="eastAsia"/>
                                <w:color w:val="8496B0" w:themeColor="text2" w:themeTint="99"/>
                                <w:sz w:val="48"/>
                              </w:rPr>
                              <w:t>? 해, 말</w:t>
                            </w:r>
                            <w:r w:rsidRPr="00C171BC">
                              <w:rPr>
                                <w:rFonts w:ascii="서울한강체 EB" w:eastAsia="서울한강체 EB" w:hAnsi="서울한강체 EB"/>
                                <w:color w:val="8496B0" w:themeColor="text2" w:themeTint="99"/>
                                <w:sz w:val="48"/>
                              </w:rPr>
                              <w:t>어</w:t>
                            </w:r>
                            <w:r w:rsidRPr="00C171BC">
                              <w:rPr>
                                <w:rFonts w:ascii="서울한강체 EB" w:eastAsia="서울한강체 EB" w:hAnsi="서울한강체 EB" w:hint="eastAsia"/>
                                <w:color w:val="8496B0" w:themeColor="text2" w:themeTint="99"/>
                                <w:sz w:val="48"/>
                              </w:rPr>
                              <w:t>?</w:t>
                            </w:r>
                          </w:p>
                          <w:p w:rsidR="00E03D29" w:rsidRPr="00C171BC" w:rsidRDefault="00E03D29" w:rsidP="009E1F92">
                            <w:pPr>
                              <w:pStyle w:val="10"/>
                              <w:jc w:val="both"/>
                              <w:rPr>
                                <w:rFonts w:ascii="서울남산체 B" w:eastAsia="서울남산체 B" w:hAnsi="서울남산체 B" w:cs="함초롬돋움"/>
                                <w:color w:val="2E74B5" w:themeColor="accent1" w:themeShade="BF"/>
                                <w:lang w:val="en-US"/>
                              </w:rPr>
                            </w:pPr>
                            <w:r w:rsidRPr="00C171BC">
                              <w:rPr>
                                <w:rFonts w:ascii="서울남산체 B" w:eastAsia="서울남산체 B" w:hAnsi="서울남산체 B" w:cs="함초롬돋움" w:hint="eastAsia"/>
                                <w:color w:val="2E74B5" w:themeColor="accent1" w:themeShade="BF"/>
                                <w:lang w:val="en-US"/>
                              </w:rPr>
                              <w:t>자</w:t>
                            </w:r>
                            <w:r w:rsidRPr="00C171BC">
                              <w:rPr>
                                <w:rFonts w:ascii="서울남산체 B" w:eastAsia="서울남산체 B" w:hAnsi="서울남산체 B" w:cs="함초롬돋움"/>
                                <w:color w:val="2E74B5" w:themeColor="accent1" w:themeShade="BF"/>
                                <w:lang w:val="en-US"/>
                              </w:rPr>
                              <w:t>신의</w:t>
                            </w:r>
                            <w:r w:rsidRPr="00C171BC">
                              <w:rPr>
                                <w:rFonts w:ascii="서울남산체 B" w:eastAsia="서울남산체 B" w:hAnsi="서울남산체 B" w:cs="함초롬돋움" w:hint="eastAsia"/>
                                <w:color w:val="2E74B5" w:themeColor="accent1" w:themeShade="BF"/>
                                <w:lang w:val="en-US"/>
                              </w:rPr>
                              <w:t xml:space="preserve"> 처</w:t>
                            </w:r>
                            <w:r w:rsidRPr="00C171BC">
                              <w:rPr>
                                <w:rFonts w:ascii="서울남산체 B" w:eastAsia="서울남산체 B" w:hAnsi="서울남산체 B" w:cs="함초롬돋움"/>
                                <w:color w:val="2E74B5" w:themeColor="accent1" w:themeShade="BF"/>
                                <w:lang w:val="en-US"/>
                              </w:rPr>
                              <w:t>지에</w:t>
                            </w:r>
                            <w:r w:rsidRPr="00C171BC">
                              <w:rPr>
                                <w:rFonts w:ascii="서울남산체 B" w:eastAsia="서울남산체 B" w:hAnsi="서울남산체 B" w:cs="함초롬돋움" w:hint="eastAsia"/>
                                <w:color w:val="2E74B5" w:themeColor="accent1" w:themeShade="BF"/>
                                <w:lang w:val="en-US"/>
                              </w:rPr>
                              <w:t xml:space="preserve"> 따</w:t>
                            </w:r>
                            <w:r w:rsidRPr="00C171BC">
                              <w:rPr>
                                <w:rFonts w:ascii="서울남산체 B" w:eastAsia="서울남산체 B" w:hAnsi="서울남산체 B" w:cs="함초롬돋움"/>
                                <w:color w:val="2E74B5" w:themeColor="accent1" w:themeShade="BF"/>
                                <w:lang w:val="en-US"/>
                              </w:rPr>
                              <w:t>라서</w:t>
                            </w:r>
                          </w:p>
                          <w:p w:rsidR="00E03D29" w:rsidRPr="00B3059B" w:rsidRDefault="00E03D29" w:rsidP="009079C4">
                            <w:pPr>
                              <w:pStyle w:val="10"/>
                              <w:jc w:val="both"/>
                              <w:rPr>
                                <w:color w:val="99336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805D16" id="_x0000_s1037" type="#_x0000_t202" style="position:absolute;margin-left:182.8pt;margin-top:138.5pt;width:234pt;height:206.25pt;z-index:251685888;visibility:visible;mso-wrap-style:square;mso-width-percent:0;mso-height-percent:0;mso-wrap-distance-left:2.88pt;mso-wrap-distance-top:2.88pt;mso-wrap-distance-right:2.88pt;mso-wrap-distance-bottom:2.88pt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" filled="f" fillcolor="#fffffe" stroked="f" strokecolor="#212120" insetpen="t">
                <v:textbox inset="2.88pt,2.88pt,2.88pt,2.88pt">
                  <w:txbxContent>
                    <w:p w:rsidR="00E03D29" w:rsidRPr="0033799B" w:rsidRDefault="00E03D29" w:rsidP="009079C4">
                      <w:pPr>
                        <w:pStyle w:val="a4"/>
                        <w:rPr>
                          <w:rFonts w:eastAsia="210 동화책 R"/>
                          <w:color w:val="8496B0" w:themeColor="text2" w:themeTint="99"/>
                          <w:sz w:val="192"/>
                          <w:szCs w:val="192"/>
                        </w:rPr>
                      </w:pPr>
                      <w:r>
                        <w:rPr>
                          <w:rFonts w:ascii="210 동화책 R" w:eastAsia="210 동화책 R" w:hAnsi="210 동화책 R" w:hint="eastAsia"/>
                          <w:color w:val="8496B0" w:themeColor="text2" w:themeTint="99"/>
                          <w:sz w:val="192"/>
                          <w:szCs w:val="192"/>
                        </w:rPr>
                        <w:t>3</w:t>
                      </w:r>
                    </w:p>
                    <w:p w:rsidR="00E03D29" w:rsidRPr="00C171BC" w:rsidRDefault="00E03D29" w:rsidP="009079C4">
                      <w:pPr>
                        <w:pStyle w:val="a4"/>
                        <w:rPr>
                          <w:rFonts w:ascii="서울한강체 EB" w:eastAsia="서울한강체 EB" w:hAnsi="서울한강체 EB"/>
                          <w:color w:val="8496B0" w:themeColor="text2" w:themeTint="99"/>
                          <w:sz w:val="48"/>
                        </w:rPr>
                      </w:pPr>
                      <w:r w:rsidRPr="00C171BC">
                        <w:rPr>
                          <w:rFonts w:ascii="서울한강체 EB" w:eastAsia="서울한강체 EB" w:hAnsi="서울한강체 EB" w:hint="eastAsia"/>
                          <w:color w:val="8496B0" w:themeColor="text2" w:themeTint="99"/>
                          <w:sz w:val="48"/>
                        </w:rPr>
                        <w:t>대외 활</w:t>
                      </w:r>
                      <w:r w:rsidRPr="00C171BC">
                        <w:rPr>
                          <w:rFonts w:ascii="서울한강체 EB" w:eastAsia="서울한강체 EB" w:hAnsi="서울한강체 EB"/>
                          <w:color w:val="8496B0" w:themeColor="text2" w:themeTint="99"/>
                          <w:sz w:val="48"/>
                        </w:rPr>
                        <w:t>동</w:t>
                      </w:r>
                      <w:r w:rsidRPr="00C171BC">
                        <w:rPr>
                          <w:rFonts w:ascii="서울한강체 EB" w:eastAsia="서울한강체 EB" w:hAnsi="서울한강체 EB" w:hint="eastAsia"/>
                          <w:color w:val="8496B0" w:themeColor="text2" w:themeTint="99"/>
                          <w:sz w:val="48"/>
                        </w:rPr>
                        <w:t>? 해, 말</w:t>
                      </w:r>
                      <w:r w:rsidRPr="00C171BC">
                        <w:rPr>
                          <w:rFonts w:ascii="서울한강체 EB" w:eastAsia="서울한강체 EB" w:hAnsi="서울한강체 EB"/>
                          <w:color w:val="8496B0" w:themeColor="text2" w:themeTint="99"/>
                          <w:sz w:val="48"/>
                        </w:rPr>
                        <w:t>어</w:t>
                      </w:r>
                      <w:r w:rsidRPr="00C171BC">
                        <w:rPr>
                          <w:rFonts w:ascii="서울한강체 EB" w:eastAsia="서울한강체 EB" w:hAnsi="서울한강체 EB" w:hint="eastAsia"/>
                          <w:color w:val="8496B0" w:themeColor="text2" w:themeTint="99"/>
                          <w:sz w:val="48"/>
                        </w:rPr>
                        <w:t>?</w:t>
                      </w:r>
                    </w:p>
                    <w:p w:rsidR="00E03D29" w:rsidRPr="00C171BC" w:rsidRDefault="00E03D29" w:rsidP="009E1F92">
                      <w:pPr>
                        <w:pStyle w:val="10"/>
                        <w:jc w:val="both"/>
                        <w:rPr>
                          <w:rFonts w:ascii="서울남산체 B" w:eastAsia="서울남산체 B" w:hAnsi="서울남산체 B" w:cs="함초롬돋움"/>
                          <w:color w:val="2E74B5" w:themeColor="accent1" w:themeShade="BF"/>
                          <w:lang w:val="en-US"/>
                        </w:rPr>
                      </w:pPr>
                      <w:r w:rsidRPr="00C171BC">
                        <w:rPr>
                          <w:rFonts w:ascii="서울남산체 B" w:eastAsia="서울남산체 B" w:hAnsi="서울남산체 B" w:cs="함초롬돋움" w:hint="eastAsia"/>
                          <w:color w:val="2E74B5" w:themeColor="accent1" w:themeShade="BF"/>
                          <w:lang w:val="en-US"/>
                        </w:rPr>
                        <w:t>자</w:t>
                      </w:r>
                      <w:r w:rsidRPr="00C171BC">
                        <w:rPr>
                          <w:rFonts w:ascii="서울남산체 B" w:eastAsia="서울남산체 B" w:hAnsi="서울남산체 B" w:cs="함초롬돋움"/>
                          <w:color w:val="2E74B5" w:themeColor="accent1" w:themeShade="BF"/>
                          <w:lang w:val="en-US"/>
                        </w:rPr>
                        <w:t>신의</w:t>
                      </w:r>
                      <w:r w:rsidRPr="00C171BC">
                        <w:rPr>
                          <w:rFonts w:ascii="서울남산체 B" w:eastAsia="서울남산체 B" w:hAnsi="서울남산체 B" w:cs="함초롬돋움" w:hint="eastAsia"/>
                          <w:color w:val="2E74B5" w:themeColor="accent1" w:themeShade="BF"/>
                          <w:lang w:val="en-US"/>
                        </w:rPr>
                        <w:t xml:space="preserve"> 처</w:t>
                      </w:r>
                      <w:r w:rsidRPr="00C171BC">
                        <w:rPr>
                          <w:rFonts w:ascii="서울남산체 B" w:eastAsia="서울남산체 B" w:hAnsi="서울남산체 B" w:cs="함초롬돋움"/>
                          <w:color w:val="2E74B5" w:themeColor="accent1" w:themeShade="BF"/>
                          <w:lang w:val="en-US"/>
                        </w:rPr>
                        <w:t>지에</w:t>
                      </w:r>
                      <w:r w:rsidRPr="00C171BC">
                        <w:rPr>
                          <w:rFonts w:ascii="서울남산체 B" w:eastAsia="서울남산체 B" w:hAnsi="서울남산체 B" w:cs="함초롬돋움" w:hint="eastAsia"/>
                          <w:color w:val="2E74B5" w:themeColor="accent1" w:themeShade="BF"/>
                          <w:lang w:val="en-US"/>
                        </w:rPr>
                        <w:t xml:space="preserve"> 따</w:t>
                      </w:r>
                      <w:r w:rsidRPr="00C171BC">
                        <w:rPr>
                          <w:rFonts w:ascii="서울남산체 B" w:eastAsia="서울남산체 B" w:hAnsi="서울남산체 B" w:cs="함초롬돋움"/>
                          <w:color w:val="2E74B5" w:themeColor="accent1" w:themeShade="BF"/>
                          <w:lang w:val="en-US"/>
                        </w:rPr>
                        <w:t>라서</w:t>
                      </w:r>
                    </w:p>
                    <w:p w:rsidR="00E03D29" w:rsidRPr="00B3059B" w:rsidRDefault="00E03D29" w:rsidP="009079C4">
                      <w:pPr>
                        <w:pStyle w:val="10"/>
                        <w:jc w:val="both"/>
                        <w:rPr>
                          <w:color w:val="993366"/>
                          <w:lang w:val="en-US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821204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6E473F4C" wp14:editId="3E543222">
                <wp:simplePos x="0" y="0"/>
                <wp:positionH relativeFrom="margin">
                  <wp:posOffset>142875</wp:posOffset>
                </wp:positionH>
                <wp:positionV relativeFrom="paragraph">
                  <wp:posOffset>131466</wp:posOffset>
                </wp:positionV>
                <wp:extent cx="2733675" cy="1638300"/>
                <wp:effectExtent l="0" t="0" r="9525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3675" cy="1638300"/>
                          <a:chOff x="0" y="-29522"/>
                          <a:chExt cx="2947253" cy="1692587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538" y="-29522"/>
                            <a:ext cx="2926715" cy="10045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1019175"/>
                            <a:ext cx="2926715" cy="643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E03D29" w:rsidRPr="00395EC7" w:rsidRDefault="00E03D29" w:rsidP="00624797">
                              <w:pPr>
                                <w:pStyle w:val="a7"/>
                                <w:jc w:val="center"/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  <w:noProof/>
                                  <w:color w:val="333333"/>
                                  <w:sz w:val="24"/>
                                  <w:szCs w:val="40"/>
                                </w:rPr>
                              </w:pPr>
                              <w:r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>제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발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 xml:space="preserve"> 여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기에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 xml:space="preserve"> 다 있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으니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>까 다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른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 xml:space="preserve"> 사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람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 xml:space="preserve"> 괴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롭히지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 xml:space="preserve"> 말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고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 xml:space="preserve"> 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‘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>선검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색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 xml:space="preserve"> 후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질문’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>의 원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칙을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 xml:space="preserve"> 지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키자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>. 단, 검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색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 xml:space="preserve"> 전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의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 xml:space="preserve"> 고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민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 xml:space="preserve"> 또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한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 xml:space="preserve"> 필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473F4C" id="Group 14" o:spid="_x0000_s1038" style="position:absolute;margin-left:11.25pt;margin-top:10.35pt;width:215.25pt;height:129pt;z-index:251711488;mso-position-horizontal-relative:margin;mso-width-relative:margin;mso-height-relative:margin" coordorigin=",-295" coordsize="29472,169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">
                <v:shape id="Picture 12" o:spid="_x0000_s1039" type="#_x0000_t75" style="position:absolute;left:205;top:-295;width:29267;height:100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zONDAAAAA2wAAAA8AAABkcnMvZG93bnJldi54bWxET01rwkAQvRf8D8sIvdWNHkRS1xAFobdS&#10;LT0P2Wk2mJmN2TVJ++tdodDbPN7nbIuJWzVQHxovBpaLDBRJ5W0jtYHP8/FlAypEFIutFzLwQwGK&#10;3expi7n1o3zQcIq1SiEScjTgYuxyrUPliDEsfEeSuG/fM8YE+1rbHscUzq1eZdlaMzaSGhx2dHBU&#10;XU43NvBVva9/y9HxdXOsh/2hufKZ0Zjn+VS+goo0xX/xn/vNpvkrePySDtC7O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XM40MAAAADbAAAADwAAAAAAAAAAAAAAAACfAgAA&#10;ZHJzL2Rvd25yZXYueG1sUEsFBgAAAAAEAAQA9wAAAIwDAAAAAA==&#10;">
                  <v:imagedata r:id="rId12" o:title=""/>
                  <v:path arrowok="t"/>
                </v:shape>
                <v:shape id="Text Box 13" o:spid="_x0000_s1040" type="#_x0000_t202" style="position:absolute;top:10191;width:29267;height:6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BKKcIA&#10;AADbAAAADwAAAGRycy9kb3ducmV2LnhtbERPS2vCQBC+C/0PyxR6kbppCkFSV2m1hR7qISqeh+yY&#10;BLOzYXfN4993CwVv8/E9Z7UZTSt6cr6xrOBlkYAgLq1uuFJwOn49L0H4gKyxtUwKJvKwWT/MVphr&#10;O3BB/SFUIoawz1FBHUKXS+nLmgz6he2II3exzmCI0FVSOxxiuGllmiSZNNhwbKixo21N5fVwMwqy&#10;nbsNBW/nu9PnD+67Kj1/TGelnh7H9zcQgcZwF/+7v3Wc/wp/v8Q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8EopwgAAANsAAAAPAAAAAAAAAAAAAAAAAJgCAABkcnMvZG93&#10;bnJldi54bWxQSwUGAAAAAAQABAD1AAAAhwMAAAAA&#10;" stroked="f">
                  <v:textbox inset="0,0,0,0">
                    <w:txbxContent>
                      <w:p w:rsidR="00E03D29" w:rsidRPr="00395EC7" w:rsidRDefault="00E03D29" w:rsidP="00624797">
                        <w:pPr>
                          <w:pStyle w:val="a7"/>
                          <w:jc w:val="center"/>
                          <w:rPr>
                            <w:rFonts w:ascii="서울남산체 B" w:eastAsia="서울남산체 B" w:hAnsi="서울남산체 B" w:cs="함초롬돋움"/>
                            <w:b w:val="0"/>
                            <w:noProof/>
                            <w:color w:val="333333"/>
                            <w:sz w:val="24"/>
                            <w:szCs w:val="40"/>
                          </w:rPr>
                        </w:pPr>
                        <w:r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>제</w:t>
                        </w:r>
                        <w:r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발</w:t>
                        </w:r>
                        <w:r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 xml:space="preserve"> 여</w:t>
                        </w:r>
                        <w:r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기에</w:t>
                        </w:r>
                        <w:r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 xml:space="preserve"> 다 있</w:t>
                        </w:r>
                        <w:r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으니</w:t>
                        </w:r>
                        <w:r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>까 다</w:t>
                        </w:r>
                        <w:r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른</w:t>
                        </w:r>
                        <w:r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 xml:space="preserve"> 사</w:t>
                        </w:r>
                        <w:r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람</w:t>
                        </w:r>
                        <w:r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 xml:space="preserve"> 괴</w:t>
                        </w:r>
                        <w:r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롭히지</w:t>
                        </w:r>
                        <w:r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 xml:space="preserve"> 말</w:t>
                        </w:r>
                        <w:r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고</w:t>
                        </w:r>
                        <w:r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 xml:space="preserve"> </w:t>
                        </w:r>
                        <w:r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‘</w:t>
                        </w:r>
                        <w:r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>선검</w:t>
                        </w:r>
                        <w:r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색</w:t>
                        </w:r>
                        <w:r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 xml:space="preserve"> 후</w:t>
                        </w:r>
                        <w:r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질문’</w:t>
                        </w:r>
                        <w:r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>의 원</w:t>
                        </w:r>
                        <w:r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칙을</w:t>
                        </w:r>
                        <w:r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 xml:space="preserve"> 지</w:t>
                        </w:r>
                        <w:r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키자</w:t>
                        </w:r>
                        <w:r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>. 단, 검</w:t>
                        </w:r>
                        <w:r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색</w:t>
                        </w:r>
                        <w:r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 xml:space="preserve"> 전</w:t>
                        </w:r>
                        <w:r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의</w:t>
                        </w:r>
                        <w:r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 xml:space="preserve"> 고</w:t>
                        </w:r>
                        <w:r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민</w:t>
                        </w:r>
                        <w:r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 xml:space="preserve"> 또</w:t>
                        </w:r>
                        <w:r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한</w:t>
                        </w:r>
                        <w:r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 xml:space="preserve"> 필</w:t>
                        </w:r>
                        <w:r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수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F0441F" w:rsidRPr="004E1A80" w:rsidRDefault="00F0441F" w:rsidP="007D5AC1">
      <w:pPr>
        <w:rPr>
          <w:lang w:val="en-US"/>
        </w:rPr>
      </w:pPr>
    </w:p>
    <w:p w:rsidR="00F0441F" w:rsidRPr="004E1A80" w:rsidRDefault="00F0441F" w:rsidP="007D5AC1">
      <w:pPr>
        <w:rPr>
          <w:lang w:val="en-US"/>
        </w:rPr>
      </w:pPr>
    </w:p>
    <w:p w:rsidR="00F0441F" w:rsidRPr="004E1A80" w:rsidRDefault="00F0441F" w:rsidP="007D5AC1">
      <w:pPr>
        <w:rPr>
          <w:lang w:val="en-US"/>
        </w:rPr>
      </w:pPr>
    </w:p>
    <w:p w:rsidR="00F0441F" w:rsidRPr="004E1A80" w:rsidRDefault="00F0441F" w:rsidP="005D5995">
      <w:pPr>
        <w:jc w:val="center"/>
        <w:rPr>
          <w:lang w:val="en-US"/>
        </w:rPr>
      </w:pPr>
    </w:p>
    <w:p w:rsidR="00F0441F" w:rsidRPr="004E1A80" w:rsidRDefault="00F0441F" w:rsidP="007D5AC1">
      <w:pPr>
        <w:rPr>
          <w:lang w:val="en-US"/>
        </w:rPr>
      </w:pPr>
    </w:p>
    <w:p w:rsidR="00F0441F" w:rsidRPr="004E1A80" w:rsidRDefault="00F0441F" w:rsidP="007D5AC1">
      <w:pPr>
        <w:rPr>
          <w:lang w:val="en-US"/>
        </w:rPr>
      </w:pPr>
    </w:p>
    <w:p w:rsidR="00F0441F" w:rsidRPr="004E1A80" w:rsidRDefault="00F0441F" w:rsidP="007D5AC1">
      <w:pPr>
        <w:rPr>
          <w:lang w:val="en-US"/>
        </w:rPr>
      </w:pPr>
    </w:p>
    <w:p w:rsidR="00F0441F" w:rsidRPr="004E1A80" w:rsidRDefault="00F0441F" w:rsidP="007D5AC1">
      <w:pPr>
        <w:rPr>
          <w:lang w:val="en-US"/>
        </w:rPr>
      </w:pPr>
    </w:p>
    <w:p w:rsidR="00BE34C5" w:rsidRPr="004E1A80" w:rsidRDefault="00BE34C5" w:rsidP="007D5AC1">
      <w:pPr>
        <w:rPr>
          <w:lang w:val="en-US"/>
        </w:rPr>
      </w:pPr>
    </w:p>
    <w:p w:rsidR="00BE34C5" w:rsidRPr="004E1A80" w:rsidRDefault="00BE34C5" w:rsidP="007D5AC1">
      <w:pPr>
        <w:rPr>
          <w:lang w:val="en-US"/>
        </w:rPr>
      </w:pPr>
    </w:p>
    <w:p w:rsidR="00BE34C5" w:rsidRPr="004E1A80" w:rsidRDefault="00BE34C5" w:rsidP="007D5AC1">
      <w:pPr>
        <w:rPr>
          <w:lang w:val="en-US"/>
        </w:rPr>
      </w:pPr>
    </w:p>
    <w:p w:rsidR="00F0441F" w:rsidRPr="004E1A80" w:rsidRDefault="00F0441F" w:rsidP="007D5AC1">
      <w:pPr>
        <w:rPr>
          <w:lang w:val="en-US"/>
        </w:rPr>
      </w:pPr>
    </w:p>
    <w:p w:rsidR="00F0441F" w:rsidRPr="004E1A80" w:rsidRDefault="00F0441F" w:rsidP="007D5AC1">
      <w:pPr>
        <w:rPr>
          <w:lang w:val="en-US"/>
        </w:rPr>
      </w:pPr>
    </w:p>
    <w:p w:rsidR="00664743" w:rsidRPr="004E1A80" w:rsidRDefault="00481A8B" w:rsidP="007D5AC1">
      <w:pPr>
        <w:rPr>
          <w:lang w:val="en-US"/>
        </w:rPr>
      </w:pPr>
      <w:r w:rsidRPr="004E1A80">
        <w:rPr>
          <w:noProof/>
          <w:lang w:val="en-US"/>
        </w:rPr>
        <mc:AlternateContent>
          <mc:Choice Requires="wps">
            <w:drawing>
              <wp:anchor distT="36576" distB="36576" distL="36576" distR="36576" simplePos="0" relativeHeight="251689984" behindDoc="0" locked="0" layoutInCell="1" allowOverlap="1" wp14:anchorId="7754ED05" wp14:editId="1015CE62">
                <wp:simplePos x="0" y="0"/>
                <wp:positionH relativeFrom="margin">
                  <wp:posOffset>3370924</wp:posOffset>
                </wp:positionH>
                <wp:positionV relativeFrom="page">
                  <wp:posOffset>4215538</wp:posOffset>
                </wp:positionV>
                <wp:extent cx="3000375" cy="5951349"/>
                <wp:effectExtent l="0" t="0" r="9525" b="0"/>
                <wp:wrapNone/>
                <wp:docPr id="15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59513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03D29" w:rsidRDefault="00E03D29" w:rsidP="00C171BC">
                            <w:pPr>
                              <w:pStyle w:val="11"/>
                              <w:ind w:firstLine="237"/>
                            </w:pPr>
                            <w:r>
                              <w:rPr>
                                <w:rFonts w:hint="eastAsia"/>
                              </w:rPr>
                              <w:t>이 부</w:t>
                            </w:r>
                            <w:r>
                              <w:t>분에</w:t>
                            </w:r>
                            <w:r>
                              <w:rPr>
                                <w:rFonts w:hint="eastAsia"/>
                              </w:rPr>
                              <w:t xml:space="preserve"> 대</w:t>
                            </w:r>
                            <w:r>
                              <w:t>해서는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번</w:t>
                            </w:r>
                            <w:r>
                              <w:t>째로</w:t>
                            </w:r>
                            <w:r>
                              <w:rPr>
                                <w:rFonts w:hint="eastAsia"/>
                              </w:rPr>
                              <w:t xml:space="preserve"> 이</w:t>
                            </w:r>
                            <w:r>
                              <w:t>야기</w:t>
                            </w:r>
                            <w:r>
                              <w:rPr>
                                <w:rFonts w:hint="eastAsia"/>
                              </w:rPr>
                              <w:t xml:space="preserve"> 한 부</w:t>
                            </w:r>
                            <w:r>
                              <w:t>분과</w:t>
                            </w:r>
                            <w:r>
                              <w:rPr>
                                <w:rFonts w:hint="eastAsia"/>
                              </w:rPr>
                              <w:t xml:space="preserve"> 겹</w:t>
                            </w:r>
                            <w:r>
                              <w:t>치는</w:t>
                            </w:r>
                            <w:r>
                              <w:rPr>
                                <w:rFonts w:hint="eastAsia"/>
                              </w:rPr>
                              <w:t xml:space="preserve"> 부</w:t>
                            </w:r>
                            <w:r>
                              <w:t>분이</w:t>
                            </w:r>
                            <w:r>
                              <w:rPr>
                                <w:rFonts w:hint="eastAsia"/>
                              </w:rPr>
                              <w:t xml:space="preserve"> 어느</w:t>
                            </w:r>
                            <w:r w:rsidR="00D7336C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정도</w:t>
                            </w:r>
                            <w:r>
                              <w:rPr>
                                <w:rFonts w:hint="eastAsia"/>
                              </w:rPr>
                              <w:t xml:space="preserve"> 있</w:t>
                            </w:r>
                            <w:r>
                              <w:t>지만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대</w:t>
                            </w:r>
                            <w:r>
                              <w:t xml:space="preserve">외’ </w:t>
                            </w:r>
                            <w:r>
                              <w:rPr>
                                <w:rFonts w:hint="eastAsia"/>
                              </w:rPr>
                              <w:t>활</w:t>
                            </w:r>
                            <w:r>
                              <w:t>동이라는</w:t>
                            </w:r>
                            <w:r>
                              <w:rPr>
                                <w:rFonts w:hint="eastAsia"/>
                              </w:rPr>
                              <w:t xml:space="preserve"> 것</w:t>
                            </w:r>
                            <w:r>
                              <w:t>에</w:t>
                            </w:r>
                            <w:r>
                              <w:rPr>
                                <w:rFonts w:hint="eastAsia"/>
                              </w:rPr>
                              <w:t xml:space="preserve"> 중</w:t>
                            </w:r>
                            <w:r>
                              <w:t>점을</w:t>
                            </w:r>
                            <w:r>
                              <w:rPr>
                                <w:rFonts w:hint="eastAsia"/>
                              </w:rPr>
                              <w:t xml:space="preserve"> 두</w:t>
                            </w:r>
                            <w:r>
                              <w:t>고</w:t>
                            </w:r>
                            <w:r>
                              <w:rPr>
                                <w:rFonts w:hint="eastAsia"/>
                              </w:rPr>
                              <w:t xml:space="preserve"> 이</w:t>
                            </w:r>
                            <w:r>
                              <w:t>야기를</w:t>
                            </w:r>
                            <w:r>
                              <w:rPr>
                                <w:rFonts w:hint="eastAsia"/>
                              </w:rPr>
                              <w:t xml:space="preserve"> 하</w:t>
                            </w:r>
                            <w:r>
                              <w:t>겠다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706B9F" w:rsidRDefault="00706B9F" w:rsidP="00C171BC">
                            <w:pPr>
                              <w:pStyle w:val="11"/>
                              <w:ind w:firstLine="237"/>
                            </w:pPr>
                          </w:p>
                          <w:p w:rsidR="00E03D29" w:rsidRDefault="00E03D29" w:rsidP="00C171BC">
                            <w:pPr>
                              <w:pStyle w:val="11"/>
                              <w:ind w:firstLine="237"/>
                            </w:pPr>
                            <w:r>
                              <w:rPr>
                                <w:rFonts w:hint="eastAsia"/>
                              </w:rPr>
                              <w:t>집</w:t>
                            </w:r>
                            <w:r>
                              <w:t>에서</w:t>
                            </w:r>
                            <w:r>
                              <w:rPr>
                                <w:rFonts w:hint="eastAsia"/>
                              </w:rPr>
                              <w:t xml:space="preserve"> 혼</w:t>
                            </w:r>
                            <w:r>
                              <w:t>자</w:t>
                            </w:r>
                            <w:r>
                              <w:rPr>
                                <w:rFonts w:hint="eastAsia"/>
                              </w:rPr>
                              <w:t xml:space="preserve"> 노트</w:t>
                            </w:r>
                            <w:r>
                              <w:t>북</w:t>
                            </w:r>
                            <w:r>
                              <w:rPr>
                                <w:rFonts w:hint="eastAsia"/>
                              </w:rPr>
                              <w:t xml:space="preserve"> 두</w:t>
                            </w:r>
                            <w:r>
                              <w:t>들기는</w:t>
                            </w:r>
                            <w:r>
                              <w:rPr>
                                <w:rFonts w:hint="eastAsia"/>
                              </w:rPr>
                              <w:t xml:space="preserve"> 것</w:t>
                            </w:r>
                            <w:r>
                              <w:t>이</w:t>
                            </w:r>
                            <w:r>
                              <w:rPr>
                                <w:rFonts w:hint="eastAsia"/>
                              </w:rPr>
                              <w:t xml:space="preserve"> 아</w:t>
                            </w:r>
                            <w:r>
                              <w:t>니라</w:t>
                            </w:r>
                            <w:r>
                              <w:rPr>
                                <w:rFonts w:hint="eastAsia"/>
                              </w:rPr>
                              <w:t xml:space="preserve"> 밖</w:t>
                            </w:r>
                            <w:r>
                              <w:t>에</w:t>
                            </w:r>
                            <w:r>
                              <w:rPr>
                                <w:rFonts w:hint="eastAsia"/>
                              </w:rPr>
                              <w:t xml:space="preserve"> 나</w:t>
                            </w:r>
                            <w:r>
                              <w:t>가서</w:t>
                            </w:r>
                            <w:r>
                              <w:rPr>
                                <w:rFonts w:hint="eastAsia"/>
                              </w:rPr>
                              <w:t xml:space="preserve"> 누</w:t>
                            </w:r>
                            <w:r>
                              <w:t>군가와</w:t>
                            </w:r>
                            <w:r>
                              <w:rPr>
                                <w:rFonts w:hint="eastAsia"/>
                              </w:rPr>
                              <w:t xml:space="preserve"> 보</w:t>
                            </w:r>
                            <w:r>
                              <w:t>안을</w:t>
                            </w:r>
                            <w:r>
                              <w:rPr>
                                <w:rFonts w:hint="eastAsia"/>
                              </w:rPr>
                              <w:t xml:space="preserve"> 주</w:t>
                            </w:r>
                            <w:r>
                              <w:t>제로</w:t>
                            </w:r>
                            <w:r>
                              <w:rPr>
                                <w:rFonts w:hint="eastAsia"/>
                              </w:rPr>
                              <w:t xml:space="preserve"> 무</w:t>
                            </w:r>
                            <w:r>
                              <w:t>엇이든지</w:t>
                            </w:r>
                            <w:r>
                              <w:rPr>
                                <w:rFonts w:hint="eastAsia"/>
                              </w:rPr>
                              <w:t xml:space="preserve"> 하</w:t>
                            </w:r>
                            <w:r>
                              <w:t>면</w:t>
                            </w:r>
                            <w:r>
                              <w:rPr>
                                <w:rFonts w:hint="eastAsia"/>
                              </w:rPr>
                              <w:t xml:space="preserve"> 보</w:t>
                            </w:r>
                            <w:r>
                              <w:t xml:space="preserve">안 </w:t>
                            </w:r>
                            <w:r>
                              <w:rPr>
                                <w:rFonts w:hint="eastAsia"/>
                              </w:rPr>
                              <w:t>관</w:t>
                            </w:r>
                            <w:r>
                              <w:t>련</w:t>
                            </w:r>
                            <w:r>
                              <w:rPr>
                                <w:rFonts w:hint="eastAsia"/>
                              </w:rPr>
                              <w:t xml:space="preserve"> 대</w:t>
                            </w:r>
                            <w:r>
                              <w:t>외</w:t>
                            </w:r>
                            <w:r>
                              <w:rPr>
                                <w:rFonts w:hint="eastAsia"/>
                              </w:rPr>
                              <w:t xml:space="preserve"> 활</w:t>
                            </w:r>
                            <w:r>
                              <w:t>동이다</w:t>
                            </w:r>
                            <w:r>
                              <w:rPr>
                                <w:rFonts w:hint="eastAsia"/>
                              </w:rPr>
                              <w:t>. 보</w:t>
                            </w:r>
                            <w:r>
                              <w:t>안을</w:t>
                            </w:r>
                            <w:r>
                              <w:rPr>
                                <w:rFonts w:hint="eastAsia"/>
                              </w:rPr>
                              <w:t xml:space="preserve"> 주</w:t>
                            </w:r>
                            <w:r>
                              <w:t>제로</w:t>
                            </w:r>
                            <w:r>
                              <w:rPr>
                                <w:rFonts w:hint="eastAsia"/>
                              </w:rPr>
                              <w:t xml:space="preserve"> 한 대</w:t>
                            </w:r>
                            <w:r>
                              <w:t>외</w:t>
                            </w:r>
                            <w:r>
                              <w:rPr>
                                <w:rFonts w:hint="eastAsia"/>
                              </w:rPr>
                              <w:t xml:space="preserve"> 활</w:t>
                            </w:r>
                            <w:r>
                              <w:t>동으로는</w:t>
                            </w:r>
                            <w:r>
                              <w:rPr>
                                <w:rFonts w:hint="eastAsia"/>
                              </w:rPr>
                              <w:t xml:space="preserve"> 강</w:t>
                            </w:r>
                            <w:r>
                              <w:t>연회</w:t>
                            </w:r>
                            <w:r>
                              <w:rPr>
                                <w:rFonts w:hint="eastAsia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컨퍼</w:t>
                            </w:r>
                            <w:r>
                              <w:t>런스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, 해</w:t>
                            </w:r>
                            <w:r>
                              <w:t>킹</w:t>
                            </w:r>
                            <w:r>
                              <w:rPr>
                                <w:rFonts w:hint="eastAsia"/>
                              </w:rPr>
                              <w:t xml:space="preserve"> 대</w:t>
                            </w:r>
                            <w:r>
                              <w:t>회</w:t>
                            </w:r>
                            <w:r>
                              <w:rPr>
                                <w:rFonts w:hint="eastAsia"/>
                              </w:rPr>
                              <w:t>, 해</w:t>
                            </w:r>
                            <w:r>
                              <w:t>킹</w:t>
                            </w:r>
                            <w:r>
                              <w:rPr>
                                <w:rFonts w:hint="eastAsia"/>
                              </w:rPr>
                              <w:t xml:space="preserve"> 캠</w:t>
                            </w:r>
                            <w:r>
                              <w:t>프</w:t>
                            </w:r>
                            <w:r>
                              <w:rPr>
                                <w:rFonts w:hint="eastAsia"/>
                              </w:rPr>
                              <w:t xml:space="preserve">, </w:t>
                            </w:r>
                            <w:r w:rsidR="007C63B5">
                              <w:rPr>
                                <w:rFonts w:hint="eastAsia"/>
                              </w:rPr>
                              <w:t>정</w:t>
                            </w:r>
                            <w:r w:rsidR="007C63B5">
                              <w:t>보</w:t>
                            </w:r>
                            <w:r w:rsidR="007C63B5">
                              <w:rPr>
                                <w:rFonts w:hint="eastAsia"/>
                              </w:rPr>
                              <w:t xml:space="preserve"> 보</w:t>
                            </w:r>
                            <w:r w:rsidR="007C63B5">
                              <w:t>안</w:t>
                            </w:r>
                            <w:r w:rsidR="007C63B5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동</w:t>
                            </w:r>
                            <w:r>
                              <w:t>아리</w:t>
                            </w:r>
                            <w:r>
                              <w:rPr>
                                <w:rFonts w:hint="eastAsia"/>
                              </w:rPr>
                              <w:t xml:space="preserve"> 등 수</w:t>
                            </w:r>
                            <w:r>
                              <w:t>도</w:t>
                            </w:r>
                            <w:r>
                              <w:rPr>
                                <w:rFonts w:hint="eastAsia"/>
                              </w:rPr>
                              <w:t xml:space="preserve"> 없</w:t>
                            </w:r>
                            <w:r>
                              <w:t>이</w:t>
                            </w:r>
                            <w:r>
                              <w:rPr>
                                <w:rFonts w:hint="eastAsia"/>
                              </w:rPr>
                              <w:t xml:space="preserve"> 나</w:t>
                            </w:r>
                            <w:r>
                              <w:t>열</w:t>
                            </w:r>
                            <w:r>
                              <w:rPr>
                                <w:rFonts w:hint="eastAsia"/>
                              </w:rPr>
                              <w:t>할 수 있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</w:p>
                          <w:p w:rsidR="005F2AA6" w:rsidRDefault="005F2AA6" w:rsidP="00C171BC">
                            <w:pPr>
                              <w:pStyle w:val="11"/>
                              <w:ind w:firstLine="237"/>
                            </w:pPr>
                          </w:p>
                          <w:p w:rsidR="005F2AA6" w:rsidRDefault="005F2AA6" w:rsidP="005F2AA6">
                            <w:pPr>
                              <w:pStyle w:val="11"/>
                              <w:ind w:firstLine="237"/>
                            </w:pPr>
                            <w:r>
                              <w:rPr>
                                <w:rFonts w:hint="eastAsia"/>
                              </w:rPr>
                              <w:t>이</w:t>
                            </w:r>
                            <w:r>
                              <w:t>런</w:t>
                            </w:r>
                            <w:r>
                              <w:rPr>
                                <w:rFonts w:hint="eastAsia"/>
                              </w:rPr>
                              <w:t xml:space="preserve"> 활</w:t>
                            </w:r>
                            <w:r>
                              <w:t>동</w:t>
                            </w:r>
                            <w:r>
                              <w:rPr>
                                <w:rFonts w:hint="eastAsia"/>
                              </w:rPr>
                              <w:t>들</w:t>
                            </w:r>
                            <w:r>
                              <w:t>은</w:t>
                            </w:r>
                            <w:r>
                              <w:rPr>
                                <w:rFonts w:hint="eastAsia"/>
                              </w:rPr>
                              <w:t xml:space="preserve"> 견</w:t>
                            </w:r>
                            <w:r>
                              <w:t>문을</w:t>
                            </w:r>
                            <w:r>
                              <w:rPr>
                                <w:rFonts w:hint="eastAsia"/>
                              </w:rPr>
                              <w:t xml:space="preserve"> 넓</w:t>
                            </w:r>
                            <w:r>
                              <w:t>힐</w:t>
                            </w:r>
                            <w:r>
                              <w:rPr>
                                <w:rFonts w:hint="eastAsia"/>
                              </w:rPr>
                              <w:t xml:space="preserve"> 절</w:t>
                            </w:r>
                            <w:r>
                              <w:t>호의</w:t>
                            </w:r>
                            <w:r>
                              <w:rPr>
                                <w:rFonts w:hint="eastAsia"/>
                              </w:rPr>
                              <w:t xml:space="preserve"> 기</w:t>
                            </w:r>
                            <w:r>
                              <w:t>회이고</w:t>
                            </w:r>
                            <w:r>
                              <w:rPr>
                                <w:rFonts w:hint="eastAsia"/>
                              </w:rPr>
                              <w:t xml:space="preserve"> 보</w:t>
                            </w:r>
                            <w:r>
                              <w:t>안</w:t>
                            </w:r>
                            <w:r>
                              <w:rPr>
                                <w:rFonts w:hint="eastAsia"/>
                              </w:rPr>
                              <w:t xml:space="preserve"> 분</w:t>
                            </w:r>
                            <w:r>
                              <w:t>야의</w:t>
                            </w:r>
                            <w:r>
                              <w:rPr>
                                <w:rFonts w:hint="eastAsia"/>
                              </w:rPr>
                              <w:t xml:space="preserve"> 여</w:t>
                            </w:r>
                            <w:r>
                              <w:t>러</w:t>
                            </w:r>
                            <w:r>
                              <w:rPr>
                                <w:rFonts w:hint="eastAsia"/>
                              </w:rPr>
                              <w:t xml:space="preserve"> 사</w:t>
                            </w:r>
                            <w:r>
                              <w:t>람들과</w:t>
                            </w:r>
                            <w:r>
                              <w:rPr>
                                <w:rFonts w:hint="eastAsia"/>
                              </w:rPr>
                              <w:t xml:space="preserve"> 네</w:t>
                            </w:r>
                            <w:r>
                              <w:t>트워크를</w:t>
                            </w:r>
                            <w:r>
                              <w:rPr>
                                <w:rFonts w:hint="eastAsia"/>
                              </w:rPr>
                              <w:t xml:space="preserve"> 형</w:t>
                            </w:r>
                            <w:r>
                              <w:t>성할</w:t>
                            </w:r>
                            <w:r>
                              <w:rPr>
                                <w:rFonts w:hint="eastAsia"/>
                              </w:rPr>
                              <w:t xml:space="preserve"> 기</w:t>
                            </w:r>
                            <w:r>
                              <w:t>회이기도</w:t>
                            </w:r>
                            <w:r>
                              <w:rPr>
                                <w:rFonts w:hint="eastAsia"/>
                              </w:rPr>
                              <w:t xml:space="preserve"> 하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>. 최</w:t>
                            </w:r>
                            <w:r>
                              <w:t>신</w:t>
                            </w:r>
                            <w:r>
                              <w:rPr>
                                <w:rFonts w:hint="eastAsia"/>
                              </w:rPr>
                              <w:t xml:space="preserve"> 동향</w:t>
                            </w:r>
                            <w:r>
                              <w:t>의</w:t>
                            </w:r>
                            <w:r>
                              <w:rPr>
                                <w:rFonts w:hint="eastAsia"/>
                              </w:rPr>
                              <w:t xml:space="preserve"> 기</w:t>
                            </w:r>
                            <w:r>
                              <w:t>술들을</w:t>
                            </w:r>
                            <w:r>
                              <w:rPr>
                                <w:rFonts w:hint="eastAsia"/>
                              </w:rPr>
                              <w:t xml:space="preserve"> 습</w:t>
                            </w:r>
                            <w:r>
                              <w:t>득할</w:t>
                            </w:r>
                            <w:r>
                              <w:rPr>
                                <w:rFonts w:hint="eastAsia"/>
                              </w:rPr>
                              <w:t xml:space="preserve"> 수 있</w:t>
                            </w:r>
                            <w:r>
                              <w:t>고</w:t>
                            </w:r>
                            <w:r>
                              <w:rPr>
                                <w:rFonts w:hint="eastAsia"/>
                              </w:rPr>
                              <w:t xml:space="preserve"> 이</w:t>
                            </w:r>
                            <w:r>
                              <w:t>에</w:t>
                            </w:r>
                            <w:r>
                              <w:rPr>
                                <w:rFonts w:hint="eastAsia"/>
                              </w:rPr>
                              <w:t xml:space="preserve"> 대</w:t>
                            </w:r>
                            <w:r>
                              <w:t>해서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A92019">
                              <w:rPr>
                                <w:rFonts w:hint="eastAsia"/>
                              </w:rPr>
                              <w:t>보</w:t>
                            </w:r>
                            <w:r w:rsidR="00A92019">
                              <w:t>안</w:t>
                            </w:r>
                            <w:r w:rsidR="00430FDD">
                              <w:rPr>
                                <w:rFonts w:hint="eastAsia"/>
                              </w:rPr>
                              <w:t xml:space="preserve"> 분</w:t>
                            </w:r>
                            <w:r w:rsidR="00430FDD">
                              <w:t>야의</w:t>
                            </w:r>
                            <w:r w:rsidR="00430FDD">
                              <w:rPr>
                                <w:rFonts w:hint="eastAsia"/>
                              </w:rPr>
                              <w:t xml:space="preserve"> 사</w:t>
                            </w:r>
                            <w:r w:rsidR="00430FDD">
                              <w:t>람들과</w:t>
                            </w:r>
                            <w:r w:rsidR="00430FDD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이</w:t>
                            </w:r>
                            <w:r>
                              <w:t>야기를</w:t>
                            </w:r>
                            <w:r>
                              <w:rPr>
                                <w:rFonts w:hint="eastAsia"/>
                              </w:rPr>
                              <w:t xml:space="preserve"> 나</w:t>
                            </w:r>
                            <w:r>
                              <w:t>눌</w:t>
                            </w:r>
                            <w:r>
                              <w:rPr>
                                <w:rFonts w:hint="eastAsia"/>
                              </w:rPr>
                              <w:t xml:space="preserve"> 기</w:t>
                            </w:r>
                            <w:r>
                              <w:t>회도</w:t>
                            </w:r>
                            <w:r>
                              <w:rPr>
                                <w:rFonts w:hint="eastAsia"/>
                              </w:rPr>
                              <w:t xml:space="preserve"> 가</w:t>
                            </w:r>
                            <w:r>
                              <w:t>질</w:t>
                            </w:r>
                            <w:r>
                              <w:rPr>
                                <w:rFonts w:hint="eastAsia"/>
                              </w:rPr>
                              <w:t xml:space="preserve"> 수 있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>. 행</w:t>
                            </w:r>
                            <w:r>
                              <w:t>사</w:t>
                            </w:r>
                            <w:r>
                              <w:rPr>
                                <w:rFonts w:hint="eastAsia"/>
                              </w:rPr>
                              <w:t xml:space="preserve"> 주</w:t>
                            </w:r>
                            <w:r>
                              <w:t>최</w:t>
                            </w:r>
                            <w:r>
                              <w:rPr>
                                <w:rFonts w:hint="eastAsia"/>
                              </w:rPr>
                              <w:t xml:space="preserve"> 측</w:t>
                            </w:r>
                            <w:r>
                              <w:t>에</w:t>
                            </w:r>
                            <w:r>
                              <w:rPr>
                                <w:rFonts w:hint="eastAsia"/>
                              </w:rPr>
                              <w:t xml:space="preserve"> 따</w:t>
                            </w:r>
                            <w:r>
                              <w:t>라서는</w:t>
                            </w:r>
                            <w:r>
                              <w:rPr>
                                <w:rFonts w:hint="eastAsia"/>
                              </w:rPr>
                              <w:t xml:space="preserve"> 기</w:t>
                            </w:r>
                            <w:r>
                              <w:t>념품도</w:t>
                            </w:r>
                            <w:r>
                              <w:rPr>
                                <w:rFonts w:hint="eastAsia"/>
                              </w:rPr>
                              <w:t xml:space="preserve"> 챙</w:t>
                            </w:r>
                            <w:r>
                              <w:t>길</w:t>
                            </w:r>
                            <w:r>
                              <w:rPr>
                                <w:rFonts w:hint="eastAsia"/>
                              </w:rPr>
                              <w:t xml:space="preserve"> 수 있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ㅎ</w:t>
                            </w:r>
                            <w:r>
                              <w:t>ㅎ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대</w:t>
                            </w:r>
                            <w:r>
                              <w:t>외</w:t>
                            </w:r>
                            <w:r>
                              <w:rPr>
                                <w:rFonts w:hint="eastAsia"/>
                              </w:rPr>
                              <w:t xml:space="preserve"> 활</w:t>
                            </w:r>
                            <w:r>
                              <w:t>동을</w:t>
                            </w:r>
                            <w:r>
                              <w:rPr>
                                <w:rFonts w:hint="eastAsia"/>
                              </w:rPr>
                              <w:t xml:space="preserve"> 하</w:t>
                            </w:r>
                            <w:r>
                              <w:t>지</w:t>
                            </w:r>
                            <w:r>
                              <w:rPr>
                                <w:rFonts w:hint="eastAsia"/>
                              </w:rPr>
                              <w:t xml:space="preserve"> 않</w:t>
                            </w:r>
                            <w:r>
                              <w:t>을</w:t>
                            </w:r>
                            <w:r>
                              <w:rPr>
                                <w:rFonts w:hint="eastAsia"/>
                              </w:rPr>
                              <w:t xml:space="preserve"> 이</w:t>
                            </w:r>
                            <w:r>
                              <w:t>유</w:t>
                            </w:r>
                            <w:r>
                              <w:rPr>
                                <w:rFonts w:hint="eastAsia"/>
                              </w:rPr>
                              <w:t>가 없</w:t>
                            </w:r>
                            <w:r>
                              <w:t>어</w:t>
                            </w:r>
                            <w:r>
                              <w:rPr>
                                <w:rFonts w:hint="eastAsia"/>
                              </w:rPr>
                              <w:t xml:space="preserve"> 보</w:t>
                            </w:r>
                            <w:r>
                              <w:t>인다</w:t>
                            </w:r>
                            <w:r>
                              <w:rPr>
                                <w:rFonts w:hint="eastAsia"/>
                              </w:rPr>
                              <w:t xml:space="preserve">. </w:t>
                            </w:r>
                          </w:p>
                          <w:p w:rsidR="00E03D29" w:rsidRPr="005F2AA6" w:rsidRDefault="00E03D29" w:rsidP="00C171BC">
                            <w:pPr>
                              <w:pStyle w:val="11"/>
                              <w:ind w:firstLine="237"/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54ED05" id="_x0000_s1041" type="#_x0000_t202" style="position:absolute;margin-left:265.45pt;margin-top:331.95pt;width:236.25pt;height:468.6pt;z-index:251689984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" filled="f" fillcolor="#fffffe" stroked="f" strokecolor="#212120" insetpen="t">
                <v:textbox inset="2.88pt,2.88pt,2.88pt,2.88pt">
                  <w:txbxContent>
                    <w:p w:rsidR="00E03D29" w:rsidRDefault="00E03D29" w:rsidP="00C171BC">
                      <w:pPr>
                        <w:pStyle w:val="11"/>
                        <w:ind w:firstLine="237"/>
                      </w:pPr>
                      <w:r>
                        <w:rPr>
                          <w:rFonts w:hint="eastAsia"/>
                        </w:rPr>
                        <w:t>이 부</w:t>
                      </w:r>
                      <w:r>
                        <w:t>분에</w:t>
                      </w:r>
                      <w:r>
                        <w:rPr>
                          <w:rFonts w:hint="eastAsia"/>
                        </w:rPr>
                        <w:t xml:space="preserve"> 대</w:t>
                      </w:r>
                      <w:r>
                        <w:t>해서는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>번</w:t>
                      </w:r>
                      <w:r>
                        <w:t>째로</w:t>
                      </w:r>
                      <w:r>
                        <w:rPr>
                          <w:rFonts w:hint="eastAsia"/>
                        </w:rPr>
                        <w:t xml:space="preserve"> 이</w:t>
                      </w:r>
                      <w:r>
                        <w:t>야기</w:t>
                      </w:r>
                      <w:r>
                        <w:rPr>
                          <w:rFonts w:hint="eastAsia"/>
                        </w:rPr>
                        <w:t xml:space="preserve"> 한 부</w:t>
                      </w:r>
                      <w:r>
                        <w:t>분과</w:t>
                      </w:r>
                      <w:r>
                        <w:rPr>
                          <w:rFonts w:hint="eastAsia"/>
                        </w:rPr>
                        <w:t xml:space="preserve"> 겹</w:t>
                      </w:r>
                      <w:r>
                        <w:t>치는</w:t>
                      </w:r>
                      <w:r>
                        <w:rPr>
                          <w:rFonts w:hint="eastAsia"/>
                        </w:rPr>
                        <w:t xml:space="preserve"> 부</w:t>
                      </w:r>
                      <w:r>
                        <w:t>분이</w:t>
                      </w:r>
                      <w:r>
                        <w:rPr>
                          <w:rFonts w:hint="eastAsia"/>
                        </w:rPr>
                        <w:t xml:space="preserve"> 어느</w:t>
                      </w:r>
                      <w:r w:rsidR="00D7336C">
                        <w:rPr>
                          <w:rFonts w:hint="eastAsia"/>
                        </w:rPr>
                        <w:t xml:space="preserve"> </w:t>
                      </w:r>
                      <w:r>
                        <w:t>정도</w:t>
                      </w:r>
                      <w:r>
                        <w:rPr>
                          <w:rFonts w:hint="eastAsia"/>
                        </w:rPr>
                        <w:t xml:space="preserve"> 있</w:t>
                      </w:r>
                      <w:r>
                        <w:t>지만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대</w:t>
                      </w:r>
                      <w:r>
                        <w:t xml:space="preserve">외’ </w:t>
                      </w:r>
                      <w:r>
                        <w:rPr>
                          <w:rFonts w:hint="eastAsia"/>
                        </w:rPr>
                        <w:t>활</w:t>
                      </w:r>
                      <w:r>
                        <w:t>동이라는</w:t>
                      </w:r>
                      <w:r>
                        <w:rPr>
                          <w:rFonts w:hint="eastAsia"/>
                        </w:rPr>
                        <w:t xml:space="preserve"> 것</w:t>
                      </w:r>
                      <w:r>
                        <w:t>에</w:t>
                      </w:r>
                      <w:r>
                        <w:rPr>
                          <w:rFonts w:hint="eastAsia"/>
                        </w:rPr>
                        <w:t xml:space="preserve"> 중</w:t>
                      </w:r>
                      <w:r>
                        <w:t>점을</w:t>
                      </w:r>
                      <w:r>
                        <w:rPr>
                          <w:rFonts w:hint="eastAsia"/>
                        </w:rPr>
                        <w:t xml:space="preserve"> 두</w:t>
                      </w:r>
                      <w:r>
                        <w:t>고</w:t>
                      </w:r>
                      <w:r>
                        <w:rPr>
                          <w:rFonts w:hint="eastAsia"/>
                        </w:rPr>
                        <w:t xml:space="preserve"> 이</w:t>
                      </w:r>
                      <w:r>
                        <w:t>야기를</w:t>
                      </w:r>
                      <w:r>
                        <w:rPr>
                          <w:rFonts w:hint="eastAsia"/>
                        </w:rPr>
                        <w:t xml:space="preserve"> 하</w:t>
                      </w:r>
                      <w:r>
                        <w:t>겠다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  <w:p w:rsidR="00706B9F" w:rsidRDefault="00706B9F" w:rsidP="00C171BC">
                      <w:pPr>
                        <w:pStyle w:val="11"/>
                        <w:ind w:firstLine="237"/>
                      </w:pPr>
                    </w:p>
                    <w:p w:rsidR="00E03D29" w:rsidRDefault="00E03D29" w:rsidP="00C171BC">
                      <w:pPr>
                        <w:pStyle w:val="11"/>
                        <w:ind w:firstLine="237"/>
                      </w:pPr>
                      <w:r>
                        <w:rPr>
                          <w:rFonts w:hint="eastAsia"/>
                        </w:rPr>
                        <w:t>집</w:t>
                      </w:r>
                      <w:r>
                        <w:t>에서</w:t>
                      </w:r>
                      <w:r>
                        <w:rPr>
                          <w:rFonts w:hint="eastAsia"/>
                        </w:rPr>
                        <w:t xml:space="preserve"> 혼</w:t>
                      </w:r>
                      <w:r>
                        <w:t>자</w:t>
                      </w:r>
                      <w:r>
                        <w:rPr>
                          <w:rFonts w:hint="eastAsia"/>
                        </w:rPr>
                        <w:t xml:space="preserve"> 노트</w:t>
                      </w:r>
                      <w:r>
                        <w:t>북</w:t>
                      </w:r>
                      <w:r>
                        <w:rPr>
                          <w:rFonts w:hint="eastAsia"/>
                        </w:rPr>
                        <w:t xml:space="preserve"> 두</w:t>
                      </w:r>
                      <w:r>
                        <w:t>들기는</w:t>
                      </w:r>
                      <w:r>
                        <w:rPr>
                          <w:rFonts w:hint="eastAsia"/>
                        </w:rPr>
                        <w:t xml:space="preserve"> 것</w:t>
                      </w:r>
                      <w:r>
                        <w:t>이</w:t>
                      </w:r>
                      <w:r>
                        <w:rPr>
                          <w:rFonts w:hint="eastAsia"/>
                        </w:rPr>
                        <w:t xml:space="preserve"> 아</w:t>
                      </w:r>
                      <w:r>
                        <w:t>니라</w:t>
                      </w:r>
                      <w:r>
                        <w:rPr>
                          <w:rFonts w:hint="eastAsia"/>
                        </w:rPr>
                        <w:t xml:space="preserve"> 밖</w:t>
                      </w:r>
                      <w:r>
                        <w:t>에</w:t>
                      </w:r>
                      <w:r>
                        <w:rPr>
                          <w:rFonts w:hint="eastAsia"/>
                        </w:rPr>
                        <w:t xml:space="preserve"> 나</w:t>
                      </w:r>
                      <w:r>
                        <w:t>가서</w:t>
                      </w:r>
                      <w:r>
                        <w:rPr>
                          <w:rFonts w:hint="eastAsia"/>
                        </w:rPr>
                        <w:t xml:space="preserve"> 누</w:t>
                      </w:r>
                      <w:r>
                        <w:t>군가와</w:t>
                      </w:r>
                      <w:r>
                        <w:rPr>
                          <w:rFonts w:hint="eastAsia"/>
                        </w:rPr>
                        <w:t xml:space="preserve"> 보</w:t>
                      </w:r>
                      <w:r>
                        <w:t>안을</w:t>
                      </w:r>
                      <w:r>
                        <w:rPr>
                          <w:rFonts w:hint="eastAsia"/>
                        </w:rPr>
                        <w:t xml:space="preserve"> 주</w:t>
                      </w:r>
                      <w:r>
                        <w:t>제로</w:t>
                      </w:r>
                      <w:r>
                        <w:rPr>
                          <w:rFonts w:hint="eastAsia"/>
                        </w:rPr>
                        <w:t xml:space="preserve"> 무</w:t>
                      </w:r>
                      <w:r>
                        <w:t>엇이든지</w:t>
                      </w:r>
                      <w:r>
                        <w:rPr>
                          <w:rFonts w:hint="eastAsia"/>
                        </w:rPr>
                        <w:t xml:space="preserve"> 하</w:t>
                      </w:r>
                      <w:r>
                        <w:t>면</w:t>
                      </w:r>
                      <w:r>
                        <w:rPr>
                          <w:rFonts w:hint="eastAsia"/>
                        </w:rPr>
                        <w:t xml:space="preserve"> 보</w:t>
                      </w:r>
                      <w:r>
                        <w:t xml:space="preserve">안 </w:t>
                      </w:r>
                      <w:r>
                        <w:rPr>
                          <w:rFonts w:hint="eastAsia"/>
                        </w:rPr>
                        <w:t>관</w:t>
                      </w:r>
                      <w:r>
                        <w:t>련</w:t>
                      </w:r>
                      <w:r>
                        <w:rPr>
                          <w:rFonts w:hint="eastAsia"/>
                        </w:rPr>
                        <w:t xml:space="preserve"> 대</w:t>
                      </w:r>
                      <w:r>
                        <w:t>외</w:t>
                      </w:r>
                      <w:r>
                        <w:rPr>
                          <w:rFonts w:hint="eastAsia"/>
                        </w:rPr>
                        <w:t xml:space="preserve"> 활</w:t>
                      </w:r>
                      <w:r>
                        <w:t>동이다</w:t>
                      </w:r>
                      <w:r>
                        <w:rPr>
                          <w:rFonts w:hint="eastAsia"/>
                        </w:rPr>
                        <w:t>. 보</w:t>
                      </w:r>
                      <w:r>
                        <w:t>안을</w:t>
                      </w:r>
                      <w:r>
                        <w:rPr>
                          <w:rFonts w:hint="eastAsia"/>
                        </w:rPr>
                        <w:t xml:space="preserve"> 주</w:t>
                      </w:r>
                      <w:r>
                        <w:t>제로</w:t>
                      </w:r>
                      <w:r>
                        <w:rPr>
                          <w:rFonts w:hint="eastAsia"/>
                        </w:rPr>
                        <w:t xml:space="preserve"> 한 대</w:t>
                      </w:r>
                      <w:r>
                        <w:t>외</w:t>
                      </w:r>
                      <w:r>
                        <w:rPr>
                          <w:rFonts w:hint="eastAsia"/>
                        </w:rPr>
                        <w:t xml:space="preserve"> 활</w:t>
                      </w:r>
                      <w:r>
                        <w:t>동으로는</w:t>
                      </w:r>
                      <w:r>
                        <w:rPr>
                          <w:rFonts w:hint="eastAsia"/>
                        </w:rPr>
                        <w:t xml:space="preserve"> 강</w:t>
                      </w:r>
                      <w:r>
                        <w:t>연회</w:t>
                      </w:r>
                      <w:r>
                        <w:rPr>
                          <w:rFonts w:hint="eastAsia"/>
                        </w:rPr>
                        <w:t xml:space="preserve">, </w:t>
                      </w:r>
                      <w:proofErr w:type="spellStart"/>
                      <w:r>
                        <w:rPr>
                          <w:rFonts w:hint="eastAsia"/>
                        </w:rPr>
                        <w:t>컨퍼</w:t>
                      </w:r>
                      <w:r>
                        <w:t>런스</w:t>
                      </w:r>
                      <w:proofErr w:type="spellEnd"/>
                      <w:r>
                        <w:rPr>
                          <w:rFonts w:hint="eastAsia"/>
                        </w:rPr>
                        <w:t>, 해</w:t>
                      </w:r>
                      <w:r>
                        <w:t>킹</w:t>
                      </w:r>
                      <w:r>
                        <w:rPr>
                          <w:rFonts w:hint="eastAsia"/>
                        </w:rPr>
                        <w:t xml:space="preserve"> 대</w:t>
                      </w:r>
                      <w:r>
                        <w:t>회</w:t>
                      </w:r>
                      <w:r>
                        <w:rPr>
                          <w:rFonts w:hint="eastAsia"/>
                        </w:rPr>
                        <w:t>, 해</w:t>
                      </w:r>
                      <w:r>
                        <w:t>킹</w:t>
                      </w:r>
                      <w:r>
                        <w:rPr>
                          <w:rFonts w:hint="eastAsia"/>
                        </w:rPr>
                        <w:t xml:space="preserve"> 캠</w:t>
                      </w:r>
                      <w:r>
                        <w:t>프</w:t>
                      </w:r>
                      <w:r>
                        <w:rPr>
                          <w:rFonts w:hint="eastAsia"/>
                        </w:rPr>
                        <w:t xml:space="preserve">, </w:t>
                      </w:r>
                      <w:r w:rsidR="007C63B5">
                        <w:rPr>
                          <w:rFonts w:hint="eastAsia"/>
                        </w:rPr>
                        <w:t>정</w:t>
                      </w:r>
                      <w:r w:rsidR="007C63B5">
                        <w:t>보</w:t>
                      </w:r>
                      <w:r w:rsidR="007C63B5">
                        <w:rPr>
                          <w:rFonts w:hint="eastAsia"/>
                        </w:rPr>
                        <w:t xml:space="preserve"> 보</w:t>
                      </w:r>
                      <w:r w:rsidR="007C63B5">
                        <w:t>안</w:t>
                      </w:r>
                      <w:r w:rsidR="007C63B5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동</w:t>
                      </w:r>
                      <w:r>
                        <w:t>아리</w:t>
                      </w:r>
                      <w:r>
                        <w:rPr>
                          <w:rFonts w:hint="eastAsia"/>
                        </w:rPr>
                        <w:t xml:space="preserve"> 등 수</w:t>
                      </w:r>
                      <w:r>
                        <w:t>도</w:t>
                      </w:r>
                      <w:r>
                        <w:rPr>
                          <w:rFonts w:hint="eastAsia"/>
                        </w:rPr>
                        <w:t xml:space="preserve"> 없</w:t>
                      </w:r>
                      <w:r>
                        <w:t>이</w:t>
                      </w:r>
                      <w:r>
                        <w:rPr>
                          <w:rFonts w:hint="eastAsia"/>
                        </w:rPr>
                        <w:t xml:space="preserve"> 나</w:t>
                      </w:r>
                      <w:r>
                        <w:t>열</w:t>
                      </w:r>
                      <w:r>
                        <w:rPr>
                          <w:rFonts w:hint="eastAsia"/>
                        </w:rPr>
                        <w:t>할 수 있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 xml:space="preserve"> </w:t>
                      </w:r>
                    </w:p>
                    <w:p w:rsidR="005F2AA6" w:rsidRDefault="005F2AA6" w:rsidP="00C171BC">
                      <w:pPr>
                        <w:pStyle w:val="11"/>
                        <w:ind w:firstLine="237"/>
                      </w:pPr>
                    </w:p>
                    <w:p w:rsidR="005F2AA6" w:rsidRDefault="005F2AA6" w:rsidP="005F2AA6">
                      <w:pPr>
                        <w:pStyle w:val="11"/>
                        <w:ind w:firstLine="237"/>
                      </w:pPr>
                      <w:r>
                        <w:rPr>
                          <w:rFonts w:hint="eastAsia"/>
                        </w:rPr>
                        <w:t>이</w:t>
                      </w:r>
                      <w:r>
                        <w:t>런</w:t>
                      </w:r>
                      <w:r>
                        <w:rPr>
                          <w:rFonts w:hint="eastAsia"/>
                        </w:rPr>
                        <w:t xml:space="preserve"> 활</w:t>
                      </w:r>
                      <w:r>
                        <w:t>동</w:t>
                      </w:r>
                      <w:r>
                        <w:rPr>
                          <w:rFonts w:hint="eastAsia"/>
                        </w:rPr>
                        <w:t>들</w:t>
                      </w:r>
                      <w:r>
                        <w:t>은</w:t>
                      </w:r>
                      <w:r>
                        <w:rPr>
                          <w:rFonts w:hint="eastAsia"/>
                        </w:rPr>
                        <w:t xml:space="preserve"> 견</w:t>
                      </w:r>
                      <w:r>
                        <w:t>문을</w:t>
                      </w:r>
                      <w:r>
                        <w:rPr>
                          <w:rFonts w:hint="eastAsia"/>
                        </w:rPr>
                        <w:t xml:space="preserve"> 넓</w:t>
                      </w:r>
                      <w:r>
                        <w:t>힐</w:t>
                      </w:r>
                      <w:r>
                        <w:rPr>
                          <w:rFonts w:hint="eastAsia"/>
                        </w:rPr>
                        <w:t xml:space="preserve"> 절</w:t>
                      </w:r>
                      <w:r>
                        <w:t>호의</w:t>
                      </w:r>
                      <w:r>
                        <w:rPr>
                          <w:rFonts w:hint="eastAsia"/>
                        </w:rPr>
                        <w:t xml:space="preserve"> 기</w:t>
                      </w:r>
                      <w:r>
                        <w:t>회이고</w:t>
                      </w:r>
                      <w:r>
                        <w:rPr>
                          <w:rFonts w:hint="eastAsia"/>
                        </w:rPr>
                        <w:t xml:space="preserve"> 보</w:t>
                      </w:r>
                      <w:r>
                        <w:t>안</w:t>
                      </w:r>
                      <w:r>
                        <w:rPr>
                          <w:rFonts w:hint="eastAsia"/>
                        </w:rPr>
                        <w:t xml:space="preserve"> 분</w:t>
                      </w:r>
                      <w:r>
                        <w:t>야의</w:t>
                      </w:r>
                      <w:r>
                        <w:rPr>
                          <w:rFonts w:hint="eastAsia"/>
                        </w:rPr>
                        <w:t xml:space="preserve"> 여</w:t>
                      </w:r>
                      <w:r>
                        <w:t>러</w:t>
                      </w:r>
                      <w:r>
                        <w:rPr>
                          <w:rFonts w:hint="eastAsia"/>
                        </w:rPr>
                        <w:t xml:space="preserve"> 사</w:t>
                      </w:r>
                      <w:r>
                        <w:t>람들과</w:t>
                      </w:r>
                      <w:r>
                        <w:rPr>
                          <w:rFonts w:hint="eastAsia"/>
                        </w:rPr>
                        <w:t xml:space="preserve"> 네</w:t>
                      </w:r>
                      <w:r>
                        <w:t>트워크를</w:t>
                      </w:r>
                      <w:r>
                        <w:rPr>
                          <w:rFonts w:hint="eastAsia"/>
                        </w:rPr>
                        <w:t xml:space="preserve"> 형</w:t>
                      </w:r>
                      <w:r>
                        <w:t>성할</w:t>
                      </w:r>
                      <w:r>
                        <w:rPr>
                          <w:rFonts w:hint="eastAsia"/>
                        </w:rPr>
                        <w:t xml:space="preserve"> 기</w:t>
                      </w:r>
                      <w:r>
                        <w:t>회이기도</w:t>
                      </w:r>
                      <w:r>
                        <w:rPr>
                          <w:rFonts w:hint="eastAsia"/>
                        </w:rPr>
                        <w:t xml:space="preserve"> 하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>. 최</w:t>
                      </w:r>
                      <w:r>
                        <w:t>신</w:t>
                      </w:r>
                      <w:r>
                        <w:rPr>
                          <w:rFonts w:hint="eastAsia"/>
                        </w:rPr>
                        <w:t xml:space="preserve"> 동향</w:t>
                      </w:r>
                      <w:r>
                        <w:t>의</w:t>
                      </w:r>
                      <w:r>
                        <w:rPr>
                          <w:rFonts w:hint="eastAsia"/>
                        </w:rPr>
                        <w:t xml:space="preserve"> 기</w:t>
                      </w:r>
                      <w:r>
                        <w:t>술들을</w:t>
                      </w:r>
                      <w:r>
                        <w:rPr>
                          <w:rFonts w:hint="eastAsia"/>
                        </w:rPr>
                        <w:t xml:space="preserve"> 습</w:t>
                      </w:r>
                      <w:r>
                        <w:t>득할</w:t>
                      </w:r>
                      <w:r>
                        <w:rPr>
                          <w:rFonts w:hint="eastAsia"/>
                        </w:rPr>
                        <w:t xml:space="preserve"> 수 있</w:t>
                      </w:r>
                      <w:r>
                        <w:t>고</w:t>
                      </w:r>
                      <w:r>
                        <w:rPr>
                          <w:rFonts w:hint="eastAsia"/>
                        </w:rPr>
                        <w:t xml:space="preserve"> 이</w:t>
                      </w:r>
                      <w:r>
                        <w:t>에</w:t>
                      </w:r>
                      <w:r>
                        <w:rPr>
                          <w:rFonts w:hint="eastAsia"/>
                        </w:rPr>
                        <w:t xml:space="preserve"> 대</w:t>
                      </w:r>
                      <w:r>
                        <w:t>해서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A92019">
                        <w:rPr>
                          <w:rFonts w:hint="eastAsia"/>
                        </w:rPr>
                        <w:t>보</w:t>
                      </w:r>
                      <w:r w:rsidR="00A92019">
                        <w:t>안</w:t>
                      </w:r>
                      <w:r w:rsidR="00430FDD">
                        <w:rPr>
                          <w:rFonts w:hint="eastAsia"/>
                        </w:rPr>
                        <w:t xml:space="preserve"> 분</w:t>
                      </w:r>
                      <w:r w:rsidR="00430FDD">
                        <w:t>야의</w:t>
                      </w:r>
                      <w:r w:rsidR="00430FDD">
                        <w:rPr>
                          <w:rFonts w:hint="eastAsia"/>
                        </w:rPr>
                        <w:t xml:space="preserve"> 사</w:t>
                      </w:r>
                      <w:r w:rsidR="00430FDD">
                        <w:t>람들과</w:t>
                      </w:r>
                      <w:r w:rsidR="00430FDD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이</w:t>
                      </w:r>
                      <w:r>
                        <w:t>야기를</w:t>
                      </w:r>
                      <w:r>
                        <w:rPr>
                          <w:rFonts w:hint="eastAsia"/>
                        </w:rPr>
                        <w:t xml:space="preserve"> 나</w:t>
                      </w:r>
                      <w:r>
                        <w:t>눌</w:t>
                      </w:r>
                      <w:r>
                        <w:rPr>
                          <w:rFonts w:hint="eastAsia"/>
                        </w:rPr>
                        <w:t xml:space="preserve"> 기</w:t>
                      </w:r>
                      <w:r>
                        <w:t>회도</w:t>
                      </w:r>
                      <w:r>
                        <w:rPr>
                          <w:rFonts w:hint="eastAsia"/>
                        </w:rPr>
                        <w:t xml:space="preserve"> 가</w:t>
                      </w:r>
                      <w:r>
                        <w:t>질</w:t>
                      </w:r>
                      <w:r>
                        <w:rPr>
                          <w:rFonts w:hint="eastAsia"/>
                        </w:rPr>
                        <w:t xml:space="preserve"> 수 있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>. 행</w:t>
                      </w:r>
                      <w:r>
                        <w:t>사</w:t>
                      </w:r>
                      <w:r>
                        <w:rPr>
                          <w:rFonts w:hint="eastAsia"/>
                        </w:rPr>
                        <w:t xml:space="preserve"> 주</w:t>
                      </w:r>
                      <w:r>
                        <w:t>최</w:t>
                      </w:r>
                      <w:r>
                        <w:rPr>
                          <w:rFonts w:hint="eastAsia"/>
                        </w:rPr>
                        <w:t xml:space="preserve"> 측</w:t>
                      </w:r>
                      <w:r>
                        <w:t>에</w:t>
                      </w:r>
                      <w:r>
                        <w:rPr>
                          <w:rFonts w:hint="eastAsia"/>
                        </w:rPr>
                        <w:t xml:space="preserve"> 따</w:t>
                      </w:r>
                      <w:r>
                        <w:t>라서는</w:t>
                      </w:r>
                      <w:r>
                        <w:rPr>
                          <w:rFonts w:hint="eastAsia"/>
                        </w:rPr>
                        <w:t xml:space="preserve"> 기</w:t>
                      </w:r>
                      <w:r>
                        <w:t>념품도</w:t>
                      </w:r>
                      <w:r>
                        <w:rPr>
                          <w:rFonts w:hint="eastAsia"/>
                        </w:rPr>
                        <w:t xml:space="preserve"> 챙</w:t>
                      </w:r>
                      <w:r>
                        <w:t>길</w:t>
                      </w:r>
                      <w:r>
                        <w:rPr>
                          <w:rFonts w:hint="eastAsia"/>
                        </w:rPr>
                        <w:t xml:space="preserve"> 수 있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ㅎ</w:t>
                      </w:r>
                      <w:r>
                        <w:t>ㅎ</w:t>
                      </w:r>
                      <w:proofErr w:type="spellEnd"/>
                      <w:r>
                        <w:rPr>
                          <w:rFonts w:hint="eastAsia"/>
                        </w:rPr>
                        <w:t>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대</w:t>
                      </w:r>
                      <w:r>
                        <w:t>외</w:t>
                      </w:r>
                      <w:r>
                        <w:rPr>
                          <w:rFonts w:hint="eastAsia"/>
                        </w:rPr>
                        <w:t xml:space="preserve"> 활</w:t>
                      </w:r>
                      <w:r>
                        <w:t>동을</w:t>
                      </w:r>
                      <w:r>
                        <w:rPr>
                          <w:rFonts w:hint="eastAsia"/>
                        </w:rPr>
                        <w:t xml:space="preserve"> 하</w:t>
                      </w:r>
                      <w:r>
                        <w:t>지</w:t>
                      </w:r>
                      <w:r>
                        <w:rPr>
                          <w:rFonts w:hint="eastAsia"/>
                        </w:rPr>
                        <w:t xml:space="preserve"> 않</w:t>
                      </w:r>
                      <w:r>
                        <w:t>을</w:t>
                      </w:r>
                      <w:r>
                        <w:rPr>
                          <w:rFonts w:hint="eastAsia"/>
                        </w:rPr>
                        <w:t xml:space="preserve"> 이</w:t>
                      </w:r>
                      <w:r>
                        <w:t>유</w:t>
                      </w:r>
                      <w:r>
                        <w:rPr>
                          <w:rFonts w:hint="eastAsia"/>
                        </w:rPr>
                        <w:t>가 없</w:t>
                      </w:r>
                      <w:r>
                        <w:t>어</w:t>
                      </w:r>
                      <w:r>
                        <w:rPr>
                          <w:rFonts w:hint="eastAsia"/>
                        </w:rPr>
                        <w:t xml:space="preserve"> 보</w:t>
                      </w:r>
                      <w:r>
                        <w:t>인다</w:t>
                      </w:r>
                      <w:r>
                        <w:rPr>
                          <w:rFonts w:hint="eastAsia"/>
                        </w:rPr>
                        <w:t xml:space="preserve">. </w:t>
                      </w:r>
                    </w:p>
                    <w:p w:rsidR="00E03D29" w:rsidRPr="005F2AA6" w:rsidRDefault="00E03D29" w:rsidP="00C171BC">
                      <w:pPr>
                        <w:pStyle w:val="11"/>
                        <w:ind w:firstLine="237"/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664743" w:rsidRPr="004E1A80" w:rsidRDefault="00664743" w:rsidP="007D5AC1">
      <w:pPr>
        <w:rPr>
          <w:lang w:val="en-US"/>
        </w:rPr>
      </w:pPr>
    </w:p>
    <w:p w:rsidR="00664743" w:rsidRPr="004E1A80" w:rsidRDefault="00664743" w:rsidP="007D5AC1">
      <w:pPr>
        <w:rPr>
          <w:lang w:val="en-US"/>
        </w:rPr>
      </w:pPr>
    </w:p>
    <w:p w:rsidR="00964A3E" w:rsidRDefault="00964A3E" w:rsidP="007D5AC1">
      <w:pPr>
        <w:rPr>
          <w:noProof/>
          <w:lang w:val="en-US"/>
        </w:rPr>
      </w:pPr>
    </w:p>
    <w:p w:rsidR="00664743" w:rsidRPr="004E1A80" w:rsidRDefault="00664743" w:rsidP="007D5AC1">
      <w:pPr>
        <w:rPr>
          <w:lang w:val="en-US"/>
        </w:rPr>
      </w:pPr>
    </w:p>
    <w:p w:rsidR="00664743" w:rsidRPr="004E1A80" w:rsidRDefault="00A177D1" w:rsidP="007D5AC1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13162799" wp14:editId="53F9C131">
                <wp:simplePos x="0" y="0"/>
                <wp:positionH relativeFrom="column">
                  <wp:posOffset>26670</wp:posOffset>
                </wp:positionH>
                <wp:positionV relativeFrom="paragraph">
                  <wp:posOffset>120058</wp:posOffset>
                </wp:positionV>
                <wp:extent cx="3017520" cy="1451610"/>
                <wp:effectExtent l="0" t="0" r="0" b="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7520" cy="1451610"/>
                          <a:chOff x="-139482" y="0"/>
                          <a:chExt cx="3017937" cy="1451610"/>
                        </a:xfrm>
                      </wpg:grpSpPr>
                      <wpg:grpSp>
                        <wpg:cNvPr id="39" name="Group 39"/>
                        <wpg:cNvGrpSpPr/>
                        <wpg:grpSpPr>
                          <a:xfrm>
                            <a:off x="0" y="0"/>
                            <a:ext cx="2878455" cy="1228725"/>
                            <a:chOff x="0" y="0"/>
                            <a:chExt cx="2878455" cy="1228725"/>
                          </a:xfrm>
                        </wpg:grpSpPr>
                        <pic:pic xmlns:pic="http://schemas.openxmlformats.org/drawingml/2006/picture">
                          <pic:nvPicPr>
                            <pic:cNvPr id="38" name="Picture 3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543050" y="390525"/>
                              <a:ext cx="1335405" cy="4857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6" name="Picture 3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571625" cy="84836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7" name="Picture 3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9100" y="666750"/>
                              <a:ext cx="1885950" cy="5619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40" name="Text Box 40"/>
                        <wps:cNvSpPr txBox="1"/>
                        <wps:spPr>
                          <a:xfrm>
                            <a:off x="-139482" y="1285875"/>
                            <a:ext cx="2878455" cy="1657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E03D29" w:rsidRPr="00395EC7" w:rsidRDefault="00E03D29" w:rsidP="008D5563">
                              <w:pPr>
                                <w:pStyle w:val="a7"/>
                                <w:jc w:val="center"/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>이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런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 xml:space="preserve"> 좋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은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 xml:space="preserve"> 곳들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에서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 xml:space="preserve"> 한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글은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 xml:space="preserve"> 찾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아볼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 xml:space="preserve"> 수 없</w:t>
                              </w:r>
                              <w:r w:rsidRPr="00395EC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다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3162799" id="Group 46" o:spid="_x0000_s1042" style="position:absolute;margin-left:2.1pt;margin-top:9.45pt;width:237.6pt;height:114.3pt;z-index:251736064;mso-width-relative:margin" coordorigin="-1394" coordsize="30179,14516" o:gfxdata="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">
                <v:group id="Group 39" o:spid="_x0000_s1043" style="position:absolute;width:28784;height:12287" coordsize="28784,122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shape id="Picture 38" o:spid="_x0000_s1044" type="#_x0000_t75" style="position:absolute;left:15430;top:3905;width:13354;height:4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XlDrBAAAA2wAAAA8AAABkcnMvZG93bnJldi54bWxET8tqAjEU3Rf6D+EWuimasUIZR6OItFjo&#10;xie4vExuJ0MnN0OS0fTvzaLQ5eG8F6tkO3ElH1rHCibjAgRx7XTLjYLT8WNUgggRWWPnmBT8UoDV&#10;8vFhgZV2N97T9RAbkUM4VKjAxNhXUobakMUwdj1x5r6dtxgz9I3UHm853HbytSjepMWWc4PBnjaG&#10;6p/DYBXMztuXS7f1OzOkL96VE0rH90Gp56e0noOIlOK/+M/9qRVM89j8Jf8Aubw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FXlDrBAAAA2wAAAA8AAAAAAAAAAAAAAAAAnwIA&#10;AGRycy9kb3ducmV2LnhtbFBLBQYAAAAABAAEAPcAAACNAwAAAAA=&#10;">
                    <v:imagedata r:id="rId16" o:title=""/>
                    <v:path arrowok="t"/>
                  </v:shape>
                  <v:shape id="Picture 36" o:spid="_x0000_s1045" type="#_x0000_t75" style="position:absolute;width:15716;height:84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647RvEAAAA2wAAAA8AAABkcnMvZG93bnJldi54bWxEj0FrAjEUhO9C/0N4BS+lZtuClK1R2mJF&#10;xIvbIh4fm9dNcPOyJFF3/30jFDwOM/MNM1v0rhVnCtF6VvA0KUAQ115bbhT8fH89voKICVlj65kU&#10;DBRhMb8bzbDU/sI7OlepERnCsUQFJqWulDLWhhzGie+Is/frg8OUZWikDnjJcNfK56KYSoeW84LB&#10;jj4N1cfq5BTYh8N2WA2dcduw3hcf9lhtwlKp8X3//gYiUZ9u4f/2Wit4mcL1S/4Bcv4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647RvEAAAA2wAAAA8AAAAAAAAAAAAAAAAA&#10;nwIAAGRycy9kb3ducmV2LnhtbFBLBQYAAAAABAAEAPcAAACQAwAAAAA=&#10;">
                    <v:imagedata r:id="rId17" o:title=""/>
                    <v:path arrowok="t"/>
                  </v:shape>
                  <v:shape id="Picture 37" o:spid="_x0000_s1046" type="#_x0000_t75" style="position:absolute;left:4191;top:6667;width:18859;height:56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bV5LCAAAA2wAAAA8AAABkcnMvZG93bnJldi54bWxEj0+LwjAUxO+C3yE8YW82dQVXqlFUKHjV&#10;/QPeHs2zDTYvJcnWrp/eLCzscZiZ3zDr7WBb0ZMPxrGCWZaDIK6cNlwr+Hgvp0sQISJrbB2Tgh8K&#10;sN2MR2sstLvzifpzrEWCcChQQRNjV0gZqoYshsx1xMm7Om8xJulrqT3eE9y28jXPF9Ki4bTQYEeH&#10;hqrb+dsqKC/Hh/kKft977ulzfjL5ozwo9TIZdisQkYb4H/5rH7WC+Rv8fkk/QG6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sG1eSwgAAANsAAAAPAAAAAAAAAAAAAAAAAJ8C&#10;AABkcnMvZG93bnJldi54bWxQSwUGAAAAAAQABAD3AAAAjgMAAAAA&#10;">
                    <v:imagedata r:id="rId18" o:title=""/>
                    <v:path arrowok="t"/>
                  </v:shape>
                </v:group>
                <v:shape id="Text Box 40" o:spid="_x0000_s1047" type="#_x0000_t202" style="position:absolute;left:-1394;top:12858;width:28783;height:1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K028IA&#10;AADbAAAADwAAAGRycy9kb3ducmV2LnhtbERPz2vCMBS+D/wfwht4GTPVFZFqFJENNi9i9bLbo3k2&#10;dc1LSVLt/ntzGOz48f1ebQbbihv50DhWMJ1kIIgrpxuuFZxPH68LECEia2wdk4JfCrBZj55WWGh3&#10;5yPdyliLFMKhQAUmxq6QMlSGLIaJ64gTd3HeYkzQ11J7vKdw28pZls2lxYZTg8GOdoaqn7K3Cg75&#10;98G89Jf3/TZ/81/nfje/1qVS4+dhuwQRaYj/4j/3p1aQp/XpS/oBc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wrTbwgAAANsAAAAPAAAAAAAAAAAAAAAAAJgCAABkcnMvZG93&#10;bnJldi54bWxQSwUGAAAAAAQABAD1AAAAhwMAAAAA&#10;" stroked="f">
                  <v:textbox style="mso-fit-shape-to-text:t" inset="0,0,0,0">
                    <w:txbxContent>
                      <w:p w:rsidR="00E03D29" w:rsidRPr="00395EC7" w:rsidRDefault="00E03D29" w:rsidP="008D5563">
                        <w:pPr>
                          <w:pStyle w:val="a7"/>
                          <w:jc w:val="center"/>
                          <w:rPr>
                            <w:rFonts w:ascii="서울남산체 B" w:eastAsia="서울남산체 B" w:hAnsi="서울남산체 B" w:cs="함초롬돋움"/>
                            <w:b w:val="0"/>
                            <w:noProof/>
                            <w:sz w:val="24"/>
                            <w:szCs w:val="24"/>
                          </w:rPr>
                        </w:pPr>
                        <w:r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>이</w:t>
                        </w:r>
                        <w:r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런</w:t>
                        </w:r>
                        <w:r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 xml:space="preserve"> 좋</w:t>
                        </w:r>
                        <w:r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은</w:t>
                        </w:r>
                        <w:r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 xml:space="preserve"> 곳들</w:t>
                        </w:r>
                        <w:r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에서</w:t>
                        </w:r>
                        <w:r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 xml:space="preserve"> 한</w:t>
                        </w:r>
                        <w:r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글은</w:t>
                        </w:r>
                        <w:r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 xml:space="preserve"> 찾</w:t>
                        </w:r>
                        <w:r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아볼</w:t>
                        </w:r>
                        <w:r w:rsidRPr="00395EC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 xml:space="preserve"> 수 없</w:t>
                        </w:r>
                        <w:r w:rsidRPr="00395EC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다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664743" w:rsidRPr="004E1A80" w:rsidRDefault="00664743" w:rsidP="007D5AC1">
      <w:pPr>
        <w:rPr>
          <w:lang w:val="en-US"/>
        </w:rPr>
      </w:pPr>
    </w:p>
    <w:p w:rsidR="00664743" w:rsidRPr="004E1A80" w:rsidRDefault="00664743" w:rsidP="007D5AC1">
      <w:pPr>
        <w:rPr>
          <w:lang w:val="en-US"/>
        </w:rPr>
      </w:pPr>
    </w:p>
    <w:p w:rsidR="00664743" w:rsidRPr="004E1A80" w:rsidRDefault="00664743" w:rsidP="007D5AC1">
      <w:pPr>
        <w:rPr>
          <w:lang w:val="en-US"/>
        </w:rPr>
      </w:pPr>
    </w:p>
    <w:p w:rsidR="00664743" w:rsidRPr="004E1A80" w:rsidRDefault="00664743" w:rsidP="007D5AC1">
      <w:pPr>
        <w:rPr>
          <w:lang w:val="en-US"/>
        </w:rPr>
      </w:pPr>
    </w:p>
    <w:p w:rsidR="00664743" w:rsidRPr="004E1A80" w:rsidRDefault="00664743" w:rsidP="007D5AC1">
      <w:pPr>
        <w:rPr>
          <w:lang w:val="en-US"/>
        </w:rPr>
      </w:pPr>
    </w:p>
    <w:p w:rsidR="00664743" w:rsidRPr="004E1A80" w:rsidRDefault="00664743" w:rsidP="007D5AC1">
      <w:pPr>
        <w:rPr>
          <w:lang w:val="en-US"/>
        </w:rPr>
      </w:pPr>
    </w:p>
    <w:p w:rsidR="00664743" w:rsidRPr="004E1A80" w:rsidRDefault="00664743" w:rsidP="007D5AC1">
      <w:pPr>
        <w:rPr>
          <w:lang w:val="en-US"/>
        </w:rPr>
      </w:pPr>
    </w:p>
    <w:p w:rsidR="00664743" w:rsidRPr="004E1A80" w:rsidRDefault="00664743" w:rsidP="007D5AC1">
      <w:pPr>
        <w:rPr>
          <w:lang w:val="en-US"/>
        </w:rPr>
      </w:pPr>
    </w:p>
    <w:p w:rsidR="00664743" w:rsidRPr="004E1A80" w:rsidRDefault="00664743" w:rsidP="007D5AC1">
      <w:pPr>
        <w:rPr>
          <w:lang w:val="en-US"/>
        </w:rPr>
      </w:pPr>
    </w:p>
    <w:p w:rsidR="00664743" w:rsidRPr="004E1A80" w:rsidRDefault="00664743" w:rsidP="007D5AC1">
      <w:pPr>
        <w:rPr>
          <w:lang w:val="en-US"/>
        </w:rPr>
      </w:pPr>
    </w:p>
    <w:p w:rsidR="00664743" w:rsidRPr="004E1A80" w:rsidRDefault="00664743" w:rsidP="007D5AC1">
      <w:pPr>
        <w:rPr>
          <w:lang w:val="en-US"/>
        </w:rPr>
      </w:pPr>
    </w:p>
    <w:p w:rsidR="00664743" w:rsidRPr="004E1A80" w:rsidRDefault="002D2E2F" w:rsidP="002D2E2F">
      <w:pPr>
        <w:tabs>
          <w:tab w:val="left" w:pos="9012"/>
        </w:tabs>
        <w:rPr>
          <w:lang w:val="en-US"/>
        </w:rPr>
      </w:pPr>
      <w:r w:rsidRPr="004E1A80">
        <w:rPr>
          <w:lang w:val="en-US"/>
        </w:rPr>
        <w:tab/>
      </w:r>
    </w:p>
    <w:p w:rsidR="00664743" w:rsidRPr="004E1A80" w:rsidRDefault="00664743" w:rsidP="007D5AC1">
      <w:pPr>
        <w:rPr>
          <w:lang w:val="en-US"/>
        </w:rPr>
      </w:pPr>
    </w:p>
    <w:p w:rsidR="00664743" w:rsidRPr="004E1A80" w:rsidRDefault="00664743" w:rsidP="007D5AC1">
      <w:pPr>
        <w:rPr>
          <w:lang w:val="en-US"/>
        </w:rPr>
      </w:pPr>
    </w:p>
    <w:p w:rsidR="00664743" w:rsidRPr="004E1A80" w:rsidRDefault="00664743" w:rsidP="007D5AC1">
      <w:pPr>
        <w:rPr>
          <w:lang w:val="en-US"/>
        </w:rPr>
      </w:pPr>
    </w:p>
    <w:p w:rsidR="00664743" w:rsidRPr="004E1A80" w:rsidRDefault="00664743" w:rsidP="007D5AC1">
      <w:pPr>
        <w:rPr>
          <w:lang w:val="en-US"/>
        </w:rPr>
      </w:pPr>
    </w:p>
    <w:p w:rsidR="00664743" w:rsidRPr="004E1A80" w:rsidRDefault="00664743" w:rsidP="007D5AC1">
      <w:pPr>
        <w:rPr>
          <w:lang w:val="en-US"/>
        </w:rPr>
      </w:pPr>
    </w:p>
    <w:p w:rsidR="00664743" w:rsidRPr="004E1A80" w:rsidRDefault="00664743" w:rsidP="007D5AC1">
      <w:pPr>
        <w:rPr>
          <w:lang w:val="en-US"/>
        </w:rPr>
      </w:pPr>
    </w:p>
    <w:p w:rsidR="00664743" w:rsidRPr="004E1A80" w:rsidRDefault="00664743" w:rsidP="007D5AC1">
      <w:pPr>
        <w:rPr>
          <w:lang w:val="en-US"/>
        </w:rPr>
      </w:pPr>
    </w:p>
    <w:p w:rsidR="00664743" w:rsidRPr="004E1A80" w:rsidRDefault="00664743" w:rsidP="007D5AC1">
      <w:pPr>
        <w:rPr>
          <w:lang w:val="en-US"/>
        </w:rPr>
      </w:pPr>
    </w:p>
    <w:p w:rsidR="00664743" w:rsidRPr="004E1A80" w:rsidRDefault="00664743" w:rsidP="007D5AC1">
      <w:pPr>
        <w:rPr>
          <w:lang w:val="en-US"/>
        </w:rPr>
      </w:pPr>
    </w:p>
    <w:p w:rsidR="00664743" w:rsidRPr="004E1A80" w:rsidRDefault="00664743" w:rsidP="007D5AC1">
      <w:pPr>
        <w:rPr>
          <w:lang w:val="en-US"/>
        </w:rPr>
      </w:pPr>
    </w:p>
    <w:p w:rsidR="00664743" w:rsidRPr="004E1A80" w:rsidRDefault="00664743" w:rsidP="007D5AC1">
      <w:pPr>
        <w:rPr>
          <w:lang w:val="en-US"/>
        </w:rPr>
      </w:pPr>
    </w:p>
    <w:p w:rsidR="00664743" w:rsidRPr="004E1A80" w:rsidRDefault="00664743" w:rsidP="007D5AC1">
      <w:pPr>
        <w:rPr>
          <w:lang w:val="en-US"/>
        </w:rPr>
      </w:pPr>
    </w:p>
    <w:p w:rsidR="00664743" w:rsidRPr="004E1A80" w:rsidRDefault="00664743" w:rsidP="007D5AC1">
      <w:pPr>
        <w:rPr>
          <w:lang w:val="en-US"/>
        </w:rPr>
      </w:pPr>
    </w:p>
    <w:p w:rsidR="00664743" w:rsidRPr="004E1A80" w:rsidRDefault="00664743" w:rsidP="007D5AC1">
      <w:pPr>
        <w:rPr>
          <w:lang w:val="en-US"/>
        </w:rPr>
      </w:pPr>
    </w:p>
    <w:p w:rsidR="00F0441F" w:rsidRPr="004E1A80" w:rsidRDefault="00F0441F" w:rsidP="007D5AC1">
      <w:pPr>
        <w:rPr>
          <w:lang w:val="en-US"/>
        </w:rPr>
      </w:pPr>
    </w:p>
    <w:p w:rsidR="00664743" w:rsidRPr="004E1A80" w:rsidRDefault="00664743" w:rsidP="007D5AC1">
      <w:pPr>
        <w:rPr>
          <w:lang w:val="en-US"/>
        </w:rPr>
      </w:pPr>
    </w:p>
    <w:p w:rsidR="00664743" w:rsidRPr="004E1A80" w:rsidRDefault="00664743" w:rsidP="007D5AC1">
      <w:pPr>
        <w:rPr>
          <w:lang w:val="en-US"/>
        </w:rPr>
      </w:pPr>
    </w:p>
    <w:p w:rsidR="00664743" w:rsidRPr="004E1A80" w:rsidRDefault="00725830" w:rsidP="007D5AC1">
      <w:pPr>
        <w:rPr>
          <w:lang w:val="en-US"/>
        </w:rPr>
      </w:pPr>
      <w:r w:rsidRPr="004E1A80">
        <w:rPr>
          <w:noProof/>
          <w:lang w:val="en-US"/>
        </w:rPr>
        <w:lastRenderedPageBreak/>
        <mc:AlternateContent>
          <mc:Choice Requires="wps">
            <w:drawing>
              <wp:anchor distT="36576" distB="36576" distL="36576" distR="36576" simplePos="0" relativeHeight="251696128" behindDoc="0" locked="0" layoutInCell="1" allowOverlap="1" wp14:anchorId="38BC46AD" wp14:editId="29F01CB6">
                <wp:simplePos x="0" y="0"/>
                <wp:positionH relativeFrom="margin">
                  <wp:posOffset>3360420</wp:posOffset>
                </wp:positionH>
                <wp:positionV relativeFrom="page">
                  <wp:posOffset>82012</wp:posOffset>
                </wp:positionV>
                <wp:extent cx="3105150" cy="1895475"/>
                <wp:effectExtent l="0" t="0" r="0" b="9525"/>
                <wp:wrapNone/>
                <wp:docPr id="18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0" cy="1895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03D29" w:rsidRPr="00C171BC" w:rsidRDefault="00E03D29" w:rsidP="00C171BC">
                            <w:pPr>
                              <w:pStyle w:val="a4"/>
                              <w:jc w:val="center"/>
                              <w:rPr>
                                <w:rFonts w:ascii="서울한강체 EB" w:eastAsia="서울한강체 EB" w:hAnsi="서울한강체 EB"/>
                                <w:color w:val="8496B0" w:themeColor="text2" w:themeTint="99"/>
                                <w:sz w:val="160"/>
                                <w:szCs w:val="192"/>
                              </w:rPr>
                            </w:pPr>
                            <w:r w:rsidRPr="00C171BC">
                              <w:rPr>
                                <w:rFonts w:ascii="서울한강체 EB" w:eastAsia="서울한강체 EB" w:hAnsi="서울한강체 EB" w:hint="eastAsia"/>
                                <w:color w:val="8496B0" w:themeColor="text2" w:themeTint="99"/>
                                <w:sz w:val="160"/>
                                <w:szCs w:val="192"/>
                              </w:rPr>
                              <w:t>마</w:t>
                            </w:r>
                            <w:r w:rsidRPr="00C171BC">
                              <w:rPr>
                                <w:rFonts w:ascii="서울한강체 EB" w:eastAsia="서울한강체 EB" w:hAnsi="서울한강체 EB"/>
                                <w:color w:val="8496B0" w:themeColor="text2" w:themeTint="99"/>
                                <w:sz w:val="160"/>
                                <w:szCs w:val="192"/>
                              </w:rPr>
                              <w:t>치며</w:t>
                            </w:r>
                          </w:p>
                          <w:p w:rsidR="00E03D29" w:rsidRPr="00C171BC" w:rsidRDefault="00E03D29" w:rsidP="0020400D">
                            <w:pPr>
                              <w:pStyle w:val="a4"/>
                              <w:jc w:val="center"/>
                              <w:rPr>
                                <w:rFonts w:ascii="서울한강체 EB" w:eastAsia="서울한강체 EB" w:hAnsi="서울한강체 EB"/>
                                <w:color w:val="8496B0" w:themeColor="text2" w:themeTint="99"/>
                                <w:sz w:val="180"/>
                                <w:szCs w:val="192"/>
                              </w:rPr>
                            </w:pPr>
                            <w:r w:rsidRPr="00C171BC">
                              <w:rPr>
                                <w:rFonts w:ascii="서울한강체 EB" w:eastAsia="서울한강체 EB" w:hAnsi="서울한강체 EB" w:cs="함초롬돋움" w:hint="eastAsia"/>
                                <w:color w:val="00B050"/>
                                <w:sz w:val="28"/>
                                <w:lang w:val="en-US"/>
                              </w:rPr>
                              <w:t>★ 결</w:t>
                            </w:r>
                            <w:r w:rsidRPr="00C171BC">
                              <w:rPr>
                                <w:rFonts w:ascii="서울한강체 EB" w:eastAsia="서울한강체 EB" w:hAnsi="서울한강체 EB" w:cs="함초롬돋움"/>
                                <w:color w:val="00B050"/>
                                <w:sz w:val="28"/>
                                <w:lang w:val="en-US"/>
                              </w:rPr>
                              <w:t>국은</w:t>
                            </w:r>
                            <w:r w:rsidRPr="00C171BC">
                              <w:rPr>
                                <w:rFonts w:ascii="서울한강체 EB" w:eastAsia="서울한강체 EB" w:hAnsi="서울한강체 EB" w:cs="함초롬돋움" w:hint="eastAsia"/>
                                <w:color w:val="00B050"/>
                                <w:sz w:val="28"/>
                                <w:lang w:val="en-US"/>
                              </w:rPr>
                              <w:t xml:space="preserve"> 너</w:t>
                            </w:r>
                            <w:r w:rsidRPr="00C171BC">
                              <w:rPr>
                                <w:rFonts w:ascii="서울한강체 EB" w:eastAsia="서울한강체 EB" w:hAnsi="서울한강체 EB" w:cs="함초롬돋움"/>
                                <w:color w:val="00B050"/>
                                <w:sz w:val="28"/>
                                <w:lang w:val="en-US"/>
                              </w:rPr>
                              <w:t>에게</w:t>
                            </w:r>
                            <w:r w:rsidRPr="00C171BC">
                              <w:rPr>
                                <w:rFonts w:ascii="서울한강체 EB" w:eastAsia="서울한강체 EB" w:hAnsi="서울한강체 EB" w:cs="함초롬돋움" w:hint="eastAsia"/>
                                <w:color w:val="00B050"/>
                                <w:sz w:val="28"/>
                                <w:lang w:val="en-US"/>
                              </w:rPr>
                              <w:t xml:space="preserve"> 달</w:t>
                            </w:r>
                            <w:r w:rsidRPr="00C171BC">
                              <w:rPr>
                                <w:rFonts w:ascii="서울한강체 EB" w:eastAsia="서울한강체 EB" w:hAnsi="서울한강체 EB" w:cs="함초롬돋움"/>
                                <w:color w:val="00B050"/>
                                <w:sz w:val="28"/>
                                <w:lang w:val="en-US"/>
                              </w:rPr>
                              <w:t>렸다고</w:t>
                            </w:r>
                            <w:r w:rsidRPr="00C171BC">
                              <w:rPr>
                                <w:rFonts w:ascii="서울한강체 EB" w:eastAsia="서울한강체 EB" w:hAnsi="서울한강체 EB" w:cs="함초롬돋움" w:hint="eastAsia"/>
                                <w:color w:val="00B050"/>
                                <w:sz w:val="28"/>
                                <w:lang w:val="en-US"/>
                              </w:rPr>
                              <w:t xml:space="preserve"> ★</w:t>
                            </w:r>
                          </w:p>
                          <w:p w:rsidR="00E03D29" w:rsidRDefault="00E03D29" w:rsidP="00433D9B">
                            <w:pPr>
                              <w:pStyle w:val="10"/>
                              <w:jc w:val="both"/>
                              <w:rPr>
                                <w:color w:val="993366"/>
                                <w:lang w:val="en-US"/>
                              </w:rPr>
                            </w:pPr>
                          </w:p>
                          <w:p w:rsidR="00E03D29" w:rsidRPr="00B3059B" w:rsidRDefault="00E03D29" w:rsidP="00433D9B">
                            <w:pPr>
                              <w:pStyle w:val="10"/>
                              <w:jc w:val="both"/>
                              <w:rPr>
                                <w:color w:val="99336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BC46AD" id="_x0000_s1048" type="#_x0000_t202" style="position:absolute;margin-left:264.6pt;margin-top:6.45pt;width:244.5pt;height:149.25pt;z-index:251696128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" filled="f" fillcolor="#fffffe" stroked="f" strokecolor="#212120" insetpen="t">
                <v:textbox inset="2.88pt,2.88pt,2.88pt,2.88pt">
                  <w:txbxContent>
                    <w:p w:rsidR="00E03D29" w:rsidRPr="00C171BC" w:rsidRDefault="00E03D29" w:rsidP="00C171BC">
                      <w:pPr>
                        <w:pStyle w:val="a4"/>
                        <w:jc w:val="center"/>
                        <w:rPr>
                          <w:rFonts w:ascii="서울한강체 EB" w:eastAsia="서울한강체 EB" w:hAnsi="서울한강체 EB"/>
                          <w:color w:val="8496B0" w:themeColor="text2" w:themeTint="99"/>
                          <w:sz w:val="160"/>
                          <w:szCs w:val="192"/>
                        </w:rPr>
                      </w:pPr>
                      <w:r w:rsidRPr="00C171BC">
                        <w:rPr>
                          <w:rFonts w:ascii="서울한강체 EB" w:eastAsia="서울한강체 EB" w:hAnsi="서울한강체 EB" w:hint="eastAsia"/>
                          <w:color w:val="8496B0" w:themeColor="text2" w:themeTint="99"/>
                          <w:sz w:val="160"/>
                          <w:szCs w:val="192"/>
                        </w:rPr>
                        <w:t>마</w:t>
                      </w:r>
                      <w:r w:rsidRPr="00C171BC">
                        <w:rPr>
                          <w:rFonts w:ascii="서울한강체 EB" w:eastAsia="서울한강체 EB" w:hAnsi="서울한강체 EB"/>
                          <w:color w:val="8496B0" w:themeColor="text2" w:themeTint="99"/>
                          <w:sz w:val="160"/>
                          <w:szCs w:val="192"/>
                        </w:rPr>
                        <w:t>치며</w:t>
                      </w:r>
                    </w:p>
                    <w:p w:rsidR="00E03D29" w:rsidRPr="00C171BC" w:rsidRDefault="00E03D29" w:rsidP="0020400D">
                      <w:pPr>
                        <w:pStyle w:val="a4"/>
                        <w:jc w:val="center"/>
                        <w:rPr>
                          <w:rFonts w:ascii="서울한강체 EB" w:eastAsia="서울한강체 EB" w:hAnsi="서울한강체 EB"/>
                          <w:color w:val="8496B0" w:themeColor="text2" w:themeTint="99"/>
                          <w:sz w:val="180"/>
                          <w:szCs w:val="192"/>
                        </w:rPr>
                      </w:pPr>
                      <w:r w:rsidRPr="00C171BC">
                        <w:rPr>
                          <w:rFonts w:ascii="서울한강체 EB" w:eastAsia="서울한강체 EB" w:hAnsi="서울한강체 EB" w:cs="함초롬돋움" w:hint="eastAsia"/>
                          <w:color w:val="00B050"/>
                          <w:sz w:val="28"/>
                          <w:lang w:val="en-US"/>
                        </w:rPr>
                        <w:t>★ 결</w:t>
                      </w:r>
                      <w:r w:rsidRPr="00C171BC">
                        <w:rPr>
                          <w:rFonts w:ascii="서울한강체 EB" w:eastAsia="서울한강체 EB" w:hAnsi="서울한강체 EB" w:cs="함초롬돋움"/>
                          <w:color w:val="00B050"/>
                          <w:sz w:val="28"/>
                          <w:lang w:val="en-US"/>
                        </w:rPr>
                        <w:t>국은</w:t>
                      </w:r>
                      <w:r w:rsidRPr="00C171BC">
                        <w:rPr>
                          <w:rFonts w:ascii="서울한강체 EB" w:eastAsia="서울한강체 EB" w:hAnsi="서울한강체 EB" w:cs="함초롬돋움" w:hint="eastAsia"/>
                          <w:color w:val="00B050"/>
                          <w:sz w:val="28"/>
                          <w:lang w:val="en-US"/>
                        </w:rPr>
                        <w:t xml:space="preserve"> 너</w:t>
                      </w:r>
                      <w:r w:rsidRPr="00C171BC">
                        <w:rPr>
                          <w:rFonts w:ascii="서울한강체 EB" w:eastAsia="서울한강체 EB" w:hAnsi="서울한강체 EB" w:cs="함초롬돋움"/>
                          <w:color w:val="00B050"/>
                          <w:sz w:val="28"/>
                          <w:lang w:val="en-US"/>
                        </w:rPr>
                        <w:t>에게</w:t>
                      </w:r>
                      <w:r w:rsidRPr="00C171BC">
                        <w:rPr>
                          <w:rFonts w:ascii="서울한강체 EB" w:eastAsia="서울한강체 EB" w:hAnsi="서울한강체 EB" w:cs="함초롬돋움" w:hint="eastAsia"/>
                          <w:color w:val="00B050"/>
                          <w:sz w:val="28"/>
                          <w:lang w:val="en-US"/>
                        </w:rPr>
                        <w:t xml:space="preserve"> 달</w:t>
                      </w:r>
                      <w:r w:rsidRPr="00C171BC">
                        <w:rPr>
                          <w:rFonts w:ascii="서울한강체 EB" w:eastAsia="서울한강체 EB" w:hAnsi="서울한강체 EB" w:cs="함초롬돋움"/>
                          <w:color w:val="00B050"/>
                          <w:sz w:val="28"/>
                          <w:lang w:val="en-US"/>
                        </w:rPr>
                        <w:t>렸다고</w:t>
                      </w:r>
                      <w:r w:rsidRPr="00C171BC">
                        <w:rPr>
                          <w:rFonts w:ascii="서울한강체 EB" w:eastAsia="서울한강체 EB" w:hAnsi="서울한강체 EB" w:cs="함초롬돋움" w:hint="eastAsia"/>
                          <w:color w:val="00B050"/>
                          <w:sz w:val="28"/>
                          <w:lang w:val="en-US"/>
                        </w:rPr>
                        <w:t xml:space="preserve"> ★</w:t>
                      </w:r>
                    </w:p>
                    <w:p w:rsidR="00E03D29" w:rsidRDefault="00E03D29" w:rsidP="00433D9B">
                      <w:pPr>
                        <w:pStyle w:val="10"/>
                        <w:jc w:val="both"/>
                        <w:rPr>
                          <w:color w:val="993366"/>
                          <w:lang w:val="en-US"/>
                        </w:rPr>
                      </w:pPr>
                    </w:p>
                    <w:p w:rsidR="00E03D29" w:rsidRPr="00B3059B" w:rsidRDefault="00E03D29" w:rsidP="00433D9B">
                      <w:pPr>
                        <w:pStyle w:val="10"/>
                        <w:jc w:val="both"/>
                        <w:rPr>
                          <w:color w:val="993366"/>
                          <w:lang w:val="en-US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664743" w:rsidRDefault="00664743" w:rsidP="007D5AC1">
      <w:pPr>
        <w:rPr>
          <w:lang w:val="en-US"/>
        </w:rPr>
      </w:pPr>
    </w:p>
    <w:p w:rsidR="0012649D" w:rsidRDefault="0012649D" w:rsidP="007D5AC1">
      <w:pPr>
        <w:rPr>
          <w:lang w:val="en-US"/>
        </w:rPr>
      </w:pPr>
    </w:p>
    <w:p w:rsidR="0012649D" w:rsidRDefault="0012649D" w:rsidP="007D5AC1">
      <w:pPr>
        <w:rPr>
          <w:lang w:val="en-US"/>
        </w:rPr>
      </w:pPr>
    </w:p>
    <w:p w:rsidR="0012649D" w:rsidRDefault="00A0677F" w:rsidP="007D5AC1">
      <w:pPr>
        <w:rPr>
          <w:lang w:val="en-US"/>
        </w:rPr>
      </w:pPr>
      <w:r w:rsidRPr="004E1A80">
        <w:rPr>
          <w:noProof/>
          <w:lang w:val="en-US"/>
        </w:rPr>
        <mc:AlternateContent>
          <mc:Choice Requires="wps">
            <w:drawing>
              <wp:anchor distT="36576" distB="36576" distL="36576" distR="36576" simplePos="0" relativeHeight="251692032" behindDoc="0" locked="0" layoutInCell="1" allowOverlap="1" wp14:anchorId="3348441E" wp14:editId="766A10EE">
                <wp:simplePos x="0" y="0"/>
                <wp:positionH relativeFrom="margin">
                  <wp:align>left</wp:align>
                </wp:positionH>
                <wp:positionV relativeFrom="page">
                  <wp:posOffset>714375</wp:posOffset>
                </wp:positionV>
                <wp:extent cx="3000375" cy="9610725"/>
                <wp:effectExtent l="0" t="0" r="9525" b="9525"/>
                <wp:wrapNone/>
                <wp:docPr id="16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9610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03D29" w:rsidRDefault="00E03D29" w:rsidP="00C171BC">
                            <w:pPr>
                              <w:pStyle w:val="11"/>
                              <w:ind w:firstLine="237"/>
                            </w:pPr>
                          </w:p>
                          <w:p w:rsidR="00E03D29" w:rsidRDefault="00E03D29" w:rsidP="00C171BC">
                            <w:pPr>
                              <w:pStyle w:val="11"/>
                              <w:ind w:firstLine="237"/>
                            </w:pPr>
                            <w:r>
                              <w:rPr>
                                <w:rFonts w:hint="eastAsia"/>
                              </w:rPr>
                              <w:t>단</w:t>
                            </w:r>
                            <w:r>
                              <w:t>지</w:t>
                            </w:r>
                            <w:r>
                              <w:rPr>
                                <w:rFonts w:hint="eastAsia"/>
                              </w:rPr>
                              <w:t xml:space="preserve"> 문</w:t>
                            </w:r>
                            <w:r>
                              <w:t>제가</w:t>
                            </w:r>
                            <w:r>
                              <w:rPr>
                                <w:rFonts w:hint="eastAsia"/>
                              </w:rPr>
                              <w:t xml:space="preserve"> 되</w:t>
                            </w:r>
                            <w:r>
                              <w:t>는</w:t>
                            </w:r>
                            <w:r>
                              <w:rPr>
                                <w:rFonts w:hint="eastAsia"/>
                              </w:rPr>
                              <w:t xml:space="preserve"> 것</w:t>
                            </w:r>
                            <w:r>
                              <w:t>은</w:t>
                            </w:r>
                            <w:r>
                              <w:rPr>
                                <w:rFonts w:hint="eastAsia"/>
                              </w:rPr>
                              <w:t xml:space="preserve"> 본</w:t>
                            </w:r>
                            <w:r>
                              <w:t>인일</w:t>
                            </w:r>
                            <w:r>
                              <w:rPr>
                                <w:rFonts w:hint="eastAsia"/>
                              </w:rPr>
                              <w:t xml:space="preserve"> 뿐</w:t>
                            </w:r>
                            <w:r>
                              <w:t>이다</w:t>
                            </w:r>
                            <w:r>
                              <w:rPr>
                                <w:rFonts w:hint="eastAsia"/>
                              </w:rPr>
                              <w:t>. 수</w:t>
                            </w:r>
                            <w:r>
                              <w:t>준</w:t>
                            </w:r>
                            <w:r>
                              <w:rPr>
                                <w:rFonts w:hint="eastAsia"/>
                              </w:rPr>
                              <w:t xml:space="preserve"> 높</w:t>
                            </w:r>
                            <w:r>
                              <w:t>은</w:t>
                            </w:r>
                            <w:r>
                              <w:rPr>
                                <w:rFonts w:hint="eastAsia"/>
                              </w:rPr>
                              <w:t xml:space="preserve"> 수</w:t>
                            </w:r>
                            <w:r>
                              <w:t>학</w:t>
                            </w:r>
                            <w:r>
                              <w:rPr>
                                <w:rFonts w:hint="eastAsia"/>
                              </w:rPr>
                              <w:t xml:space="preserve"> 실</w:t>
                            </w:r>
                            <w:r>
                              <w:t>력을</w:t>
                            </w:r>
                            <w:r>
                              <w:rPr>
                                <w:rFonts w:hint="eastAsia"/>
                              </w:rPr>
                              <w:t xml:space="preserve"> 가지</w:t>
                            </w:r>
                            <w:r>
                              <w:t>기</w:t>
                            </w:r>
                            <w:r>
                              <w:rPr>
                                <w:rFonts w:hint="eastAsia"/>
                              </w:rPr>
                              <w:t xml:space="preserve"> 위</w:t>
                            </w:r>
                            <w:r>
                              <w:t>해서</w:t>
                            </w:r>
                            <w:r>
                              <w:rPr>
                                <w:rFonts w:hint="eastAsia"/>
                              </w:rPr>
                              <w:t>는 훌</w:t>
                            </w:r>
                            <w:r>
                              <w:t>륭한</w:t>
                            </w:r>
                            <w:r>
                              <w:rPr>
                                <w:rFonts w:hint="eastAsia"/>
                              </w:rPr>
                              <w:t xml:space="preserve"> 선</w:t>
                            </w:r>
                            <w:r>
                              <w:t>생님의</w:t>
                            </w:r>
                            <w:r>
                              <w:rPr>
                                <w:rFonts w:hint="eastAsia"/>
                              </w:rPr>
                              <w:t xml:space="preserve"> 수</w:t>
                            </w:r>
                            <w:r>
                              <w:t>업을</w:t>
                            </w:r>
                            <w:r>
                              <w:rPr>
                                <w:rFonts w:hint="eastAsia"/>
                              </w:rPr>
                              <w:t xml:space="preserve"> 경</w:t>
                            </w:r>
                            <w:r>
                              <w:t>청하는</w:t>
                            </w:r>
                            <w:r>
                              <w:rPr>
                                <w:rFonts w:hint="eastAsia"/>
                              </w:rPr>
                              <w:t xml:space="preserve"> 것뿐</w:t>
                            </w:r>
                            <w:r>
                              <w:t>만이</w:t>
                            </w:r>
                            <w:r>
                              <w:rPr>
                                <w:rFonts w:hint="eastAsia"/>
                              </w:rPr>
                              <w:t xml:space="preserve"> 아닌 수</w:t>
                            </w:r>
                            <w:r>
                              <w:t>업</w:t>
                            </w:r>
                            <w:r>
                              <w:rPr>
                                <w:rFonts w:hint="eastAsia"/>
                              </w:rPr>
                              <w:t xml:space="preserve"> 시</w:t>
                            </w:r>
                            <w:r>
                              <w:t>간에</w:t>
                            </w:r>
                            <w:r>
                              <w:rPr>
                                <w:rFonts w:hint="eastAsia"/>
                              </w:rPr>
                              <w:t xml:space="preserve"> 배</w:t>
                            </w:r>
                            <w:r>
                              <w:t>운</w:t>
                            </w:r>
                            <w:r>
                              <w:rPr>
                                <w:rFonts w:hint="eastAsia"/>
                              </w:rPr>
                              <w:t xml:space="preserve"> 내</w:t>
                            </w:r>
                            <w:r>
                              <w:t>용을</w:t>
                            </w:r>
                            <w:r>
                              <w:rPr>
                                <w:rFonts w:hint="eastAsia"/>
                              </w:rPr>
                              <w:t xml:space="preserve"> 자</w:t>
                            </w:r>
                            <w:r>
                              <w:t>신의</w:t>
                            </w:r>
                            <w:r>
                              <w:rPr>
                                <w:rFonts w:hint="eastAsia"/>
                              </w:rPr>
                              <w:t xml:space="preserve"> 것</w:t>
                            </w:r>
                            <w:r>
                              <w:t>으로</w:t>
                            </w:r>
                            <w:r>
                              <w:rPr>
                                <w:rFonts w:hint="eastAsia"/>
                              </w:rPr>
                              <w:t xml:space="preserve"> 만</w:t>
                            </w:r>
                            <w:r>
                              <w:t>드는</w:t>
                            </w:r>
                            <w:r>
                              <w:rPr>
                                <w:rFonts w:hint="eastAsia"/>
                              </w:rPr>
                              <w:t xml:space="preserve"> 시</w:t>
                            </w:r>
                            <w:r>
                              <w:t>간이</w:t>
                            </w:r>
                            <w:r>
                              <w:rPr>
                                <w:rFonts w:hint="eastAsia"/>
                              </w:rPr>
                              <w:t xml:space="preserve"> 필</w:t>
                            </w:r>
                            <w:r>
                              <w:t>요하듯이</w:t>
                            </w:r>
                            <w:r>
                              <w:rPr>
                                <w:rFonts w:hint="eastAsia"/>
                              </w:rPr>
                              <w:t xml:space="preserve"> 수</w:t>
                            </w:r>
                            <w:r>
                              <w:t>많은</w:t>
                            </w:r>
                            <w:r>
                              <w:rPr>
                                <w:rFonts w:hint="eastAsia"/>
                              </w:rPr>
                              <w:t xml:space="preserve"> 대</w:t>
                            </w:r>
                            <w:r>
                              <w:t>외</w:t>
                            </w:r>
                            <w:r>
                              <w:rPr>
                                <w:rFonts w:hint="eastAsia"/>
                              </w:rPr>
                              <w:t xml:space="preserve"> 활</w:t>
                            </w:r>
                            <w:r>
                              <w:t>동이</w:t>
                            </w:r>
                            <w:r>
                              <w:rPr>
                                <w:rFonts w:hint="eastAsia"/>
                              </w:rPr>
                              <w:t xml:space="preserve"> 중</w:t>
                            </w:r>
                            <w:r>
                              <w:t>요한</w:t>
                            </w:r>
                            <w:r>
                              <w:rPr>
                                <w:rFonts w:hint="eastAsia"/>
                              </w:rPr>
                              <w:t xml:space="preserve"> 것</w:t>
                            </w:r>
                            <w:r>
                              <w:t>이</w:t>
                            </w:r>
                            <w:r>
                              <w:rPr>
                                <w:rFonts w:hint="eastAsia"/>
                              </w:rPr>
                              <w:t xml:space="preserve"> 아</w:t>
                            </w:r>
                            <w:r>
                              <w:t>니라</w:t>
                            </w:r>
                            <w:r>
                              <w:rPr>
                                <w:rFonts w:hint="eastAsia"/>
                              </w:rPr>
                              <w:t xml:space="preserve"> 활</w:t>
                            </w:r>
                            <w:r>
                              <w:t>동들을</w:t>
                            </w:r>
                            <w:r>
                              <w:rPr>
                                <w:rFonts w:hint="eastAsia"/>
                              </w:rPr>
                              <w:t xml:space="preserve"> 통</w:t>
                            </w:r>
                            <w:r>
                              <w:t>해</w:t>
                            </w:r>
                            <w:r>
                              <w:rPr>
                                <w:rFonts w:hint="eastAsia"/>
                              </w:rPr>
                              <w:t xml:space="preserve"> 얻</w:t>
                            </w:r>
                            <w:r>
                              <w:t>은</w:t>
                            </w:r>
                            <w:r>
                              <w:rPr>
                                <w:rFonts w:hint="eastAsia"/>
                              </w:rPr>
                              <w:t xml:space="preserve"> 것</w:t>
                            </w:r>
                            <w:r>
                              <w:t>들을</w:t>
                            </w:r>
                            <w:r>
                              <w:rPr>
                                <w:rFonts w:hint="eastAsia"/>
                              </w:rPr>
                              <w:t xml:space="preserve"> 자</w:t>
                            </w:r>
                            <w:r>
                              <w:t>신의</w:t>
                            </w:r>
                            <w:r>
                              <w:rPr>
                                <w:rFonts w:hint="eastAsia"/>
                              </w:rPr>
                              <w:t xml:space="preserve"> 것</w:t>
                            </w:r>
                            <w:r>
                              <w:t>으로</w:t>
                            </w:r>
                            <w:r>
                              <w:rPr>
                                <w:rFonts w:hint="eastAsia"/>
                              </w:rPr>
                              <w:t xml:space="preserve"> 융</w:t>
                            </w:r>
                            <w:r>
                              <w:t xml:space="preserve">화시키는 </w:t>
                            </w:r>
                            <w:r>
                              <w:rPr>
                                <w:rFonts w:hint="eastAsia"/>
                              </w:rPr>
                              <w:t>것</w:t>
                            </w:r>
                            <w:r>
                              <w:t>이</w:t>
                            </w:r>
                            <w:r>
                              <w:rPr>
                                <w:rFonts w:hint="eastAsia"/>
                              </w:rPr>
                              <w:t xml:space="preserve"> 중</w:t>
                            </w:r>
                            <w:r>
                              <w:t>요하다</w:t>
                            </w:r>
                            <w:r>
                              <w:rPr>
                                <w:rFonts w:hint="eastAsia"/>
                              </w:rPr>
                              <w:t>. 이 점</w:t>
                            </w:r>
                            <w:r>
                              <w:t>만</w:t>
                            </w:r>
                            <w:r>
                              <w:rPr>
                                <w:rFonts w:hint="eastAsia"/>
                              </w:rPr>
                              <w:t xml:space="preserve"> 유</w:t>
                            </w:r>
                            <w:r>
                              <w:t>의한다면</w:t>
                            </w:r>
                            <w:r>
                              <w:rPr>
                                <w:rFonts w:hint="eastAsia"/>
                              </w:rPr>
                              <w:t xml:space="preserve"> 즐</w:t>
                            </w:r>
                            <w:r>
                              <w:t>거운</w:t>
                            </w:r>
                            <w:r>
                              <w:rPr>
                                <w:rFonts w:hint="eastAsia"/>
                              </w:rPr>
                              <w:t xml:space="preserve"> 대외 활</w:t>
                            </w:r>
                            <w:r>
                              <w:t>동과</w:t>
                            </w:r>
                            <w:r>
                              <w:rPr>
                                <w:rFonts w:hint="eastAsia"/>
                              </w:rPr>
                              <w:t xml:space="preserve"> 이</w:t>
                            </w:r>
                            <w:r>
                              <w:t>를</w:t>
                            </w:r>
                            <w:r>
                              <w:rPr>
                                <w:rFonts w:hint="eastAsia"/>
                              </w:rPr>
                              <w:t xml:space="preserve"> 통</w:t>
                            </w:r>
                            <w:r>
                              <w:t>해</w:t>
                            </w:r>
                            <w:r>
                              <w:rPr>
                                <w:rFonts w:hint="eastAsia"/>
                              </w:rPr>
                              <w:t xml:space="preserve"> 성</w:t>
                            </w:r>
                            <w:r>
                              <w:t>장하는</w:t>
                            </w:r>
                            <w:r>
                              <w:rPr>
                                <w:rFonts w:hint="eastAsia"/>
                              </w:rPr>
                              <w:t xml:space="preserve"> 자신</w:t>
                            </w:r>
                            <w:r>
                              <w:t>의</w:t>
                            </w:r>
                            <w:r>
                              <w:rPr>
                                <w:rFonts w:hint="eastAsia"/>
                              </w:rPr>
                              <w:t xml:space="preserve"> 모</w:t>
                            </w:r>
                            <w:r>
                              <w:t>습을</w:t>
                            </w:r>
                            <w:r>
                              <w:rPr>
                                <w:rFonts w:hint="eastAsia"/>
                              </w:rPr>
                              <w:t xml:space="preserve"> 볼 수 있</w:t>
                            </w:r>
                            <w:r>
                              <w:t>을</w:t>
                            </w:r>
                            <w:r>
                              <w:rPr>
                                <w:rFonts w:hint="eastAsia"/>
                              </w:rPr>
                              <w:t xml:space="preserve"> 것</w:t>
                            </w:r>
                            <w:r>
                              <w:t>이다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E03D29" w:rsidRDefault="00E03D29" w:rsidP="00C171BC">
                            <w:pPr>
                              <w:pStyle w:val="11"/>
                              <w:ind w:firstLine="237"/>
                            </w:pPr>
                          </w:p>
                          <w:p w:rsidR="00E03D29" w:rsidRDefault="00E03D29" w:rsidP="00C171BC">
                            <w:pPr>
                              <w:pStyle w:val="11"/>
                              <w:ind w:firstLine="237"/>
                            </w:pPr>
                          </w:p>
                          <w:p w:rsidR="00E03D29" w:rsidRDefault="00E03D29" w:rsidP="00C171BC">
                            <w:pPr>
                              <w:pStyle w:val="11"/>
                              <w:ind w:firstLine="237"/>
                            </w:pPr>
                          </w:p>
                          <w:p w:rsidR="00E03D29" w:rsidRDefault="00E03D29" w:rsidP="00C171BC">
                            <w:pPr>
                              <w:pStyle w:val="11"/>
                              <w:ind w:firstLine="237"/>
                            </w:pPr>
                          </w:p>
                          <w:p w:rsidR="00E03D29" w:rsidRDefault="00E03D29" w:rsidP="00C171BC">
                            <w:pPr>
                              <w:pStyle w:val="11"/>
                              <w:ind w:firstLine="237"/>
                            </w:pPr>
                          </w:p>
                          <w:p w:rsidR="00E03D29" w:rsidRDefault="00E03D29" w:rsidP="00C171BC">
                            <w:pPr>
                              <w:pStyle w:val="11"/>
                              <w:ind w:firstLine="237"/>
                            </w:pPr>
                          </w:p>
                          <w:p w:rsidR="00E03D29" w:rsidRDefault="00E03D29" w:rsidP="00C171BC">
                            <w:pPr>
                              <w:pStyle w:val="11"/>
                              <w:ind w:firstLine="237"/>
                            </w:pPr>
                          </w:p>
                          <w:p w:rsidR="00E03D29" w:rsidRDefault="00E03D29" w:rsidP="00C171BC">
                            <w:pPr>
                              <w:pStyle w:val="11"/>
                              <w:ind w:firstLine="237"/>
                            </w:pPr>
                          </w:p>
                          <w:p w:rsidR="00E03D29" w:rsidRDefault="00E03D29" w:rsidP="00C171BC">
                            <w:pPr>
                              <w:pStyle w:val="11"/>
                              <w:ind w:firstLine="237"/>
                            </w:pPr>
                          </w:p>
                          <w:p w:rsidR="00C171BC" w:rsidRDefault="00C171BC" w:rsidP="00C171BC">
                            <w:pPr>
                              <w:pStyle w:val="11"/>
                              <w:ind w:firstLine="237"/>
                            </w:pPr>
                          </w:p>
                          <w:p w:rsidR="00327243" w:rsidRDefault="00327243" w:rsidP="00C171BC">
                            <w:pPr>
                              <w:pStyle w:val="11"/>
                              <w:ind w:firstLine="237"/>
                            </w:pPr>
                          </w:p>
                          <w:p w:rsidR="00167E9E" w:rsidRDefault="00167E9E" w:rsidP="00C171BC">
                            <w:pPr>
                              <w:pStyle w:val="11"/>
                              <w:ind w:firstLine="237"/>
                            </w:pPr>
                          </w:p>
                          <w:p w:rsidR="00E03D29" w:rsidRPr="00006C3E" w:rsidRDefault="00E03D29" w:rsidP="00C171BC">
                            <w:pPr>
                              <w:pStyle w:val="11"/>
                              <w:ind w:firstLine="237"/>
                            </w:pPr>
                            <w:r>
                              <w:rPr>
                                <w:rFonts w:hint="eastAsia"/>
                              </w:rPr>
                              <w:t>참</w:t>
                            </w:r>
                            <w:r>
                              <w:t>고로</w:t>
                            </w:r>
                            <w:r>
                              <w:rPr>
                                <w:rFonts w:hint="eastAsia"/>
                              </w:rPr>
                              <w:t xml:space="preserve"> 해</w:t>
                            </w:r>
                            <w:r>
                              <w:t>킹</w:t>
                            </w:r>
                            <w:r>
                              <w:rPr>
                                <w:rFonts w:hint="eastAsia"/>
                              </w:rPr>
                              <w:t xml:space="preserve"> 대</w:t>
                            </w:r>
                            <w:r>
                              <w:t>회는</w:t>
                            </w:r>
                            <w:r>
                              <w:rPr>
                                <w:rFonts w:hint="eastAsia"/>
                              </w:rPr>
                              <w:t xml:space="preserve"> 꾸</w:t>
                            </w:r>
                            <w:r>
                              <w:t>준히</w:t>
                            </w:r>
                            <w:r>
                              <w:rPr>
                                <w:rFonts w:hint="eastAsia"/>
                              </w:rPr>
                              <w:t xml:space="preserve"> 참</w:t>
                            </w:r>
                            <w:r>
                              <w:t>가하기를</w:t>
                            </w:r>
                            <w:r>
                              <w:rPr>
                                <w:rFonts w:hint="eastAsia"/>
                              </w:rPr>
                              <w:t xml:space="preserve"> 강</w:t>
                            </w:r>
                            <w:r>
                              <w:t>력히</w:t>
                            </w:r>
                            <w:r>
                              <w:rPr>
                                <w:rFonts w:hint="eastAsia"/>
                              </w:rPr>
                              <w:t xml:space="preserve"> 추</w:t>
                            </w:r>
                            <w:r>
                              <w:t>천한다</w:t>
                            </w:r>
                            <w:r>
                              <w:rPr>
                                <w:rFonts w:hint="eastAsia"/>
                              </w:rPr>
                              <w:t>. 우</w:t>
                            </w:r>
                            <w:r>
                              <w:t>선</w:t>
                            </w:r>
                            <w:r>
                              <w:rPr>
                                <w:rFonts w:hint="eastAsia"/>
                              </w:rPr>
                              <w:t xml:space="preserve"> 대</w:t>
                            </w:r>
                            <w:r>
                              <w:t>회를</w:t>
                            </w:r>
                            <w:r>
                              <w:rPr>
                                <w:rFonts w:hint="eastAsia"/>
                              </w:rPr>
                              <w:t xml:space="preserve"> 준</w:t>
                            </w:r>
                            <w:r>
                              <w:t>비하면서</w:t>
                            </w:r>
                            <w:r>
                              <w:rPr>
                                <w:rFonts w:hint="eastAsia"/>
                              </w:rPr>
                              <w:t xml:space="preserve"> 그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동</w:t>
                            </w:r>
                            <w:r>
                              <w:t>안</w:t>
                            </w:r>
                            <w:r>
                              <w:rPr>
                                <w:rFonts w:hint="eastAsia"/>
                              </w:rPr>
                              <w:t xml:space="preserve"> 알</w:t>
                            </w:r>
                            <w:r>
                              <w:t>고</w:t>
                            </w:r>
                            <w:r>
                              <w:rPr>
                                <w:rFonts w:hint="eastAsia"/>
                              </w:rPr>
                              <w:t xml:space="preserve"> 있</w:t>
                            </w:r>
                            <w:r>
                              <w:t>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리</w:t>
                            </w:r>
                            <w:r>
                              <w:t>버싱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, 웹 해</w:t>
                            </w:r>
                            <w:r>
                              <w:t>킹</w:t>
                            </w:r>
                            <w:r>
                              <w:rPr>
                                <w:rFonts w:hint="eastAsia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포렌</w:t>
                            </w:r>
                            <w:r>
                              <w:t>식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등 많</w:t>
                            </w:r>
                            <w:r>
                              <w:t>은</w:t>
                            </w:r>
                            <w:r>
                              <w:rPr>
                                <w:rFonts w:hint="eastAsia"/>
                              </w:rPr>
                              <w:t xml:space="preserve"> 지</w:t>
                            </w:r>
                            <w:r>
                              <w:t>식들을</w:t>
                            </w:r>
                            <w:r>
                              <w:rPr>
                                <w:rFonts w:hint="eastAsia"/>
                              </w:rPr>
                              <w:t xml:space="preserve"> 정</w:t>
                            </w:r>
                            <w:r>
                              <w:t>리해</w:t>
                            </w:r>
                            <w:r>
                              <w:rPr>
                                <w:rFonts w:hint="eastAsia"/>
                              </w:rPr>
                              <w:t>보</w:t>
                            </w:r>
                            <w:r>
                              <w:t>는</w:t>
                            </w:r>
                            <w:r>
                              <w:rPr>
                                <w:rFonts w:hint="eastAsia"/>
                              </w:rPr>
                              <w:t xml:space="preserve"> 시</w:t>
                            </w:r>
                            <w:r>
                              <w:t>간을</w:t>
                            </w:r>
                            <w:r>
                              <w:rPr>
                                <w:rFonts w:hint="eastAsia"/>
                              </w:rPr>
                              <w:t xml:space="preserve"> 가</w:t>
                            </w:r>
                            <w:r>
                              <w:t>질</w:t>
                            </w:r>
                            <w:r>
                              <w:rPr>
                                <w:rFonts w:hint="eastAsia"/>
                              </w:rPr>
                              <w:t xml:space="preserve"> 수 있다.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또</w:t>
                            </w:r>
                            <w:r>
                              <w:t>한</w:t>
                            </w:r>
                            <w:r>
                              <w:rPr>
                                <w:rFonts w:hint="eastAsia"/>
                              </w:rPr>
                              <w:t xml:space="preserve"> 팀</w:t>
                            </w:r>
                            <w:r>
                              <w:t>을</w:t>
                            </w:r>
                            <w:r>
                              <w:rPr>
                                <w:rFonts w:hint="eastAsia"/>
                              </w:rPr>
                              <w:t xml:space="preserve"> 꾸</w:t>
                            </w:r>
                            <w:r>
                              <w:t>리는</w:t>
                            </w:r>
                            <w:r>
                              <w:rPr>
                                <w:rFonts w:hint="eastAsia"/>
                              </w:rPr>
                              <w:t xml:space="preserve"> 과</w:t>
                            </w:r>
                            <w:r>
                              <w:t>정에서</w:t>
                            </w:r>
                            <w:r>
                              <w:rPr>
                                <w:rFonts w:hint="eastAsia"/>
                              </w:rPr>
                              <w:t xml:space="preserve"> 여</w:t>
                            </w:r>
                            <w:r>
                              <w:t>러</w:t>
                            </w:r>
                            <w:r>
                              <w:rPr>
                                <w:rFonts w:hint="eastAsia"/>
                              </w:rPr>
                              <w:t xml:space="preserve"> 사</w:t>
                            </w:r>
                            <w:r>
                              <w:t>람들과</w:t>
                            </w:r>
                            <w:r>
                              <w:rPr>
                                <w:rFonts w:hint="eastAsia"/>
                              </w:rPr>
                              <w:t xml:space="preserve"> 만날 수 있</w:t>
                            </w:r>
                            <w:r>
                              <w:t>는</w:t>
                            </w:r>
                            <w:r>
                              <w:rPr>
                                <w:rFonts w:hint="eastAsia"/>
                              </w:rPr>
                              <w:t xml:space="preserve"> 기</w:t>
                            </w:r>
                            <w:r>
                              <w:t>회</w:t>
                            </w:r>
                            <w:r>
                              <w:rPr>
                                <w:rFonts w:hint="eastAsia"/>
                              </w:rPr>
                              <w:t>를 가</w:t>
                            </w:r>
                            <w:r>
                              <w:t>질</w:t>
                            </w:r>
                            <w:r>
                              <w:rPr>
                                <w:rFonts w:hint="eastAsia"/>
                              </w:rPr>
                              <w:t xml:space="preserve"> 수 있다.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혹</w:t>
                            </w:r>
                            <w:r>
                              <w:t>여나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수</w:t>
                            </w:r>
                            <w:r>
                              <w:t>상이라도</w:t>
                            </w:r>
                            <w:r>
                              <w:rPr>
                                <w:rFonts w:hint="eastAsia"/>
                              </w:rPr>
                              <w:t xml:space="preserve"> 한</w:t>
                            </w:r>
                            <w:r>
                              <w:t>다면</w:t>
                            </w:r>
                            <w:r>
                              <w:rPr>
                                <w:rFonts w:hint="eastAsia"/>
                              </w:rPr>
                              <w:t xml:space="preserve"> 자</w:t>
                            </w:r>
                            <w:r>
                              <w:t>신의</w:t>
                            </w:r>
                            <w:r>
                              <w:rPr>
                                <w:rFonts w:hint="eastAsia"/>
                              </w:rPr>
                              <w:t xml:space="preserve"> 커</w:t>
                            </w:r>
                            <w:r>
                              <w:t>리어에</w:t>
                            </w:r>
                            <w:r>
                              <w:rPr>
                                <w:rFonts w:hint="eastAsia"/>
                              </w:rPr>
                              <w:t xml:space="preserve"> 멋</w:t>
                            </w:r>
                            <w:r>
                              <w:t>들어진</w:t>
                            </w:r>
                            <w:r>
                              <w:rPr>
                                <w:rFonts w:hint="eastAsia"/>
                              </w:rPr>
                              <w:t xml:space="preserve"> 이</w:t>
                            </w:r>
                            <w:r>
                              <w:t>력을</w:t>
                            </w:r>
                            <w:r>
                              <w:rPr>
                                <w:rFonts w:hint="eastAsia"/>
                              </w:rPr>
                              <w:t xml:space="preserve"> 추</w:t>
                            </w:r>
                            <w:r>
                              <w:t>가</w:t>
                            </w:r>
                            <w:r>
                              <w:rPr>
                                <w:rFonts w:hint="eastAsia"/>
                              </w:rPr>
                              <w:t xml:space="preserve"> 시</w:t>
                            </w:r>
                            <w:r>
                              <w:t>킬</w:t>
                            </w:r>
                            <w:r>
                              <w:rPr>
                                <w:rFonts w:hint="eastAsia"/>
                              </w:rPr>
                              <w:t xml:space="preserve"> 수도 있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48441E" id="_x0000_s1049" type="#_x0000_t202" style="position:absolute;margin-left:0;margin-top:56.25pt;width:236.25pt;height:756.75pt;z-index:251692032;visibility:visible;mso-wrap-style:square;mso-width-percent:0;mso-height-percent:0;mso-wrap-distance-left:2.88pt;mso-wrap-distance-top:2.88pt;mso-wrap-distance-right:2.88pt;mso-wrap-distance-bottom:2.88pt;mso-position-horizontal:lef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" filled="f" fillcolor="#fffffe" stroked="f" strokecolor="#212120" insetpen="t">
                <v:textbox inset="2.88pt,2.88pt,2.88pt,2.88pt">
                  <w:txbxContent>
                    <w:p w:rsidR="00E03D29" w:rsidRDefault="00E03D29" w:rsidP="00C171BC">
                      <w:pPr>
                        <w:pStyle w:val="11"/>
                        <w:ind w:firstLine="237"/>
                      </w:pPr>
                    </w:p>
                    <w:p w:rsidR="00E03D29" w:rsidRDefault="00E03D29" w:rsidP="00C171BC">
                      <w:pPr>
                        <w:pStyle w:val="11"/>
                        <w:ind w:firstLine="237"/>
                      </w:pPr>
                      <w:r>
                        <w:rPr>
                          <w:rFonts w:hint="eastAsia"/>
                        </w:rPr>
                        <w:t>단</w:t>
                      </w:r>
                      <w:r>
                        <w:t>지</w:t>
                      </w:r>
                      <w:r>
                        <w:rPr>
                          <w:rFonts w:hint="eastAsia"/>
                        </w:rPr>
                        <w:t xml:space="preserve"> 문</w:t>
                      </w:r>
                      <w:r>
                        <w:t>제가</w:t>
                      </w:r>
                      <w:r>
                        <w:rPr>
                          <w:rFonts w:hint="eastAsia"/>
                        </w:rPr>
                        <w:t xml:space="preserve"> 되</w:t>
                      </w:r>
                      <w:r>
                        <w:t>는</w:t>
                      </w:r>
                      <w:r>
                        <w:rPr>
                          <w:rFonts w:hint="eastAsia"/>
                        </w:rPr>
                        <w:t xml:space="preserve"> 것</w:t>
                      </w:r>
                      <w:r>
                        <w:t>은</w:t>
                      </w:r>
                      <w:r>
                        <w:rPr>
                          <w:rFonts w:hint="eastAsia"/>
                        </w:rPr>
                        <w:t xml:space="preserve"> 본</w:t>
                      </w:r>
                      <w:r>
                        <w:t>인일</w:t>
                      </w:r>
                      <w:r>
                        <w:rPr>
                          <w:rFonts w:hint="eastAsia"/>
                        </w:rPr>
                        <w:t xml:space="preserve"> 뿐</w:t>
                      </w:r>
                      <w:r>
                        <w:t>이다</w:t>
                      </w:r>
                      <w:r>
                        <w:rPr>
                          <w:rFonts w:hint="eastAsia"/>
                        </w:rPr>
                        <w:t>. 수</w:t>
                      </w:r>
                      <w:r>
                        <w:t>준</w:t>
                      </w:r>
                      <w:r>
                        <w:rPr>
                          <w:rFonts w:hint="eastAsia"/>
                        </w:rPr>
                        <w:t xml:space="preserve"> 높</w:t>
                      </w:r>
                      <w:r>
                        <w:t>은</w:t>
                      </w:r>
                      <w:r>
                        <w:rPr>
                          <w:rFonts w:hint="eastAsia"/>
                        </w:rPr>
                        <w:t xml:space="preserve"> 수</w:t>
                      </w:r>
                      <w:r>
                        <w:t>학</w:t>
                      </w:r>
                      <w:r>
                        <w:rPr>
                          <w:rFonts w:hint="eastAsia"/>
                        </w:rPr>
                        <w:t xml:space="preserve"> 실</w:t>
                      </w:r>
                      <w:r>
                        <w:t>력을</w:t>
                      </w:r>
                      <w:r>
                        <w:rPr>
                          <w:rFonts w:hint="eastAsia"/>
                        </w:rPr>
                        <w:t xml:space="preserve"> 가지</w:t>
                      </w:r>
                      <w:r>
                        <w:t>기</w:t>
                      </w:r>
                      <w:r>
                        <w:rPr>
                          <w:rFonts w:hint="eastAsia"/>
                        </w:rPr>
                        <w:t xml:space="preserve"> 위</w:t>
                      </w:r>
                      <w:r>
                        <w:t>해서</w:t>
                      </w:r>
                      <w:r>
                        <w:rPr>
                          <w:rFonts w:hint="eastAsia"/>
                        </w:rPr>
                        <w:t>는 훌</w:t>
                      </w:r>
                      <w:r>
                        <w:t>륭한</w:t>
                      </w:r>
                      <w:r>
                        <w:rPr>
                          <w:rFonts w:hint="eastAsia"/>
                        </w:rPr>
                        <w:t xml:space="preserve"> 선</w:t>
                      </w:r>
                      <w:r>
                        <w:t>생님의</w:t>
                      </w:r>
                      <w:r>
                        <w:rPr>
                          <w:rFonts w:hint="eastAsia"/>
                        </w:rPr>
                        <w:t xml:space="preserve"> 수</w:t>
                      </w:r>
                      <w:r>
                        <w:t>업을</w:t>
                      </w:r>
                      <w:r>
                        <w:rPr>
                          <w:rFonts w:hint="eastAsia"/>
                        </w:rPr>
                        <w:t xml:space="preserve"> 경</w:t>
                      </w:r>
                      <w:r>
                        <w:t>청하는</w:t>
                      </w:r>
                      <w:r>
                        <w:rPr>
                          <w:rFonts w:hint="eastAsia"/>
                        </w:rPr>
                        <w:t xml:space="preserve"> 것뿐</w:t>
                      </w:r>
                      <w:r>
                        <w:t>만이</w:t>
                      </w:r>
                      <w:r>
                        <w:rPr>
                          <w:rFonts w:hint="eastAsia"/>
                        </w:rPr>
                        <w:t xml:space="preserve"> 아닌 수</w:t>
                      </w:r>
                      <w:r>
                        <w:t>업</w:t>
                      </w:r>
                      <w:r>
                        <w:rPr>
                          <w:rFonts w:hint="eastAsia"/>
                        </w:rPr>
                        <w:t xml:space="preserve"> 시</w:t>
                      </w:r>
                      <w:r>
                        <w:t>간에</w:t>
                      </w:r>
                      <w:r>
                        <w:rPr>
                          <w:rFonts w:hint="eastAsia"/>
                        </w:rPr>
                        <w:t xml:space="preserve"> 배</w:t>
                      </w:r>
                      <w:r>
                        <w:t>운</w:t>
                      </w:r>
                      <w:r>
                        <w:rPr>
                          <w:rFonts w:hint="eastAsia"/>
                        </w:rPr>
                        <w:t xml:space="preserve"> 내</w:t>
                      </w:r>
                      <w:r>
                        <w:t>용을</w:t>
                      </w:r>
                      <w:r>
                        <w:rPr>
                          <w:rFonts w:hint="eastAsia"/>
                        </w:rPr>
                        <w:t xml:space="preserve"> 자</w:t>
                      </w:r>
                      <w:r>
                        <w:t>신의</w:t>
                      </w:r>
                      <w:r>
                        <w:rPr>
                          <w:rFonts w:hint="eastAsia"/>
                        </w:rPr>
                        <w:t xml:space="preserve"> 것</w:t>
                      </w:r>
                      <w:r>
                        <w:t>으로</w:t>
                      </w:r>
                      <w:r>
                        <w:rPr>
                          <w:rFonts w:hint="eastAsia"/>
                        </w:rPr>
                        <w:t xml:space="preserve"> 만</w:t>
                      </w:r>
                      <w:r>
                        <w:t>드는</w:t>
                      </w:r>
                      <w:r>
                        <w:rPr>
                          <w:rFonts w:hint="eastAsia"/>
                        </w:rPr>
                        <w:t xml:space="preserve"> 시</w:t>
                      </w:r>
                      <w:r>
                        <w:t>간이</w:t>
                      </w:r>
                      <w:r>
                        <w:rPr>
                          <w:rFonts w:hint="eastAsia"/>
                        </w:rPr>
                        <w:t xml:space="preserve"> 필</w:t>
                      </w:r>
                      <w:r>
                        <w:t>요하듯이</w:t>
                      </w:r>
                      <w:r>
                        <w:rPr>
                          <w:rFonts w:hint="eastAsia"/>
                        </w:rPr>
                        <w:t xml:space="preserve"> 수</w:t>
                      </w:r>
                      <w:r>
                        <w:t>많은</w:t>
                      </w:r>
                      <w:r>
                        <w:rPr>
                          <w:rFonts w:hint="eastAsia"/>
                        </w:rPr>
                        <w:t xml:space="preserve"> 대</w:t>
                      </w:r>
                      <w:r>
                        <w:t>외</w:t>
                      </w:r>
                      <w:r>
                        <w:rPr>
                          <w:rFonts w:hint="eastAsia"/>
                        </w:rPr>
                        <w:t xml:space="preserve"> 활</w:t>
                      </w:r>
                      <w:r>
                        <w:t>동이</w:t>
                      </w:r>
                      <w:r>
                        <w:rPr>
                          <w:rFonts w:hint="eastAsia"/>
                        </w:rPr>
                        <w:t xml:space="preserve"> 중</w:t>
                      </w:r>
                      <w:r>
                        <w:t>요한</w:t>
                      </w:r>
                      <w:r>
                        <w:rPr>
                          <w:rFonts w:hint="eastAsia"/>
                        </w:rPr>
                        <w:t xml:space="preserve"> 것</w:t>
                      </w:r>
                      <w:r>
                        <w:t>이</w:t>
                      </w:r>
                      <w:r>
                        <w:rPr>
                          <w:rFonts w:hint="eastAsia"/>
                        </w:rPr>
                        <w:t xml:space="preserve"> 아</w:t>
                      </w:r>
                      <w:r>
                        <w:t>니라</w:t>
                      </w:r>
                      <w:r>
                        <w:rPr>
                          <w:rFonts w:hint="eastAsia"/>
                        </w:rPr>
                        <w:t xml:space="preserve"> 활</w:t>
                      </w:r>
                      <w:r>
                        <w:t>동들을</w:t>
                      </w:r>
                      <w:r>
                        <w:rPr>
                          <w:rFonts w:hint="eastAsia"/>
                        </w:rPr>
                        <w:t xml:space="preserve"> 통</w:t>
                      </w:r>
                      <w:r>
                        <w:t>해</w:t>
                      </w:r>
                      <w:r>
                        <w:rPr>
                          <w:rFonts w:hint="eastAsia"/>
                        </w:rPr>
                        <w:t xml:space="preserve"> 얻</w:t>
                      </w:r>
                      <w:r>
                        <w:t>은</w:t>
                      </w:r>
                      <w:r>
                        <w:rPr>
                          <w:rFonts w:hint="eastAsia"/>
                        </w:rPr>
                        <w:t xml:space="preserve"> 것</w:t>
                      </w:r>
                      <w:r>
                        <w:t>들을</w:t>
                      </w:r>
                      <w:r>
                        <w:rPr>
                          <w:rFonts w:hint="eastAsia"/>
                        </w:rPr>
                        <w:t xml:space="preserve"> 자</w:t>
                      </w:r>
                      <w:r>
                        <w:t>신의</w:t>
                      </w:r>
                      <w:r>
                        <w:rPr>
                          <w:rFonts w:hint="eastAsia"/>
                        </w:rPr>
                        <w:t xml:space="preserve"> 것</w:t>
                      </w:r>
                      <w:r>
                        <w:t>으로</w:t>
                      </w:r>
                      <w:r>
                        <w:rPr>
                          <w:rFonts w:hint="eastAsia"/>
                        </w:rPr>
                        <w:t xml:space="preserve"> 융</w:t>
                      </w:r>
                      <w:r>
                        <w:t xml:space="preserve">화시키는 </w:t>
                      </w:r>
                      <w:r>
                        <w:rPr>
                          <w:rFonts w:hint="eastAsia"/>
                        </w:rPr>
                        <w:t>것</w:t>
                      </w:r>
                      <w:r>
                        <w:t>이</w:t>
                      </w:r>
                      <w:r>
                        <w:rPr>
                          <w:rFonts w:hint="eastAsia"/>
                        </w:rPr>
                        <w:t xml:space="preserve"> 중</w:t>
                      </w:r>
                      <w:r>
                        <w:t>요하다</w:t>
                      </w:r>
                      <w:r>
                        <w:rPr>
                          <w:rFonts w:hint="eastAsia"/>
                        </w:rPr>
                        <w:t>. 이 점</w:t>
                      </w:r>
                      <w:r>
                        <w:t>만</w:t>
                      </w:r>
                      <w:r>
                        <w:rPr>
                          <w:rFonts w:hint="eastAsia"/>
                        </w:rPr>
                        <w:t xml:space="preserve"> 유</w:t>
                      </w:r>
                      <w:r>
                        <w:t>의한다면</w:t>
                      </w:r>
                      <w:r>
                        <w:rPr>
                          <w:rFonts w:hint="eastAsia"/>
                        </w:rPr>
                        <w:t xml:space="preserve"> 즐</w:t>
                      </w:r>
                      <w:r>
                        <w:t>거운</w:t>
                      </w:r>
                      <w:r>
                        <w:rPr>
                          <w:rFonts w:hint="eastAsia"/>
                        </w:rPr>
                        <w:t xml:space="preserve"> 대외 활</w:t>
                      </w:r>
                      <w:r>
                        <w:t>동과</w:t>
                      </w:r>
                      <w:r>
                        <w:rPr>
                          <w:rFonts w:hint="eastAsia"/>
                        </w:rPr>
                        <w:t xml:space="preserve"> 이</w:t>
                      </w:r>
                      <w:r>
                        <w:t>를</w:t>
                      </w:r>
                      <w:r>
                        <w:rPr>
                          <w:rFonts w:hint="eastAsia"/>
                        </w:rPr>
                        <w:t xml:space="preserve"> 통</w:t>
                      </w:r>
                      <w:r>
                        <w:t>해</w:t>
                      </w:r>
                      <w:r>
                        <w:rPr>
                          <w:rFonts w:hint="eastAsia"/>
                        </w:rPr>
                        <w:t xml:space="preserve"> 성</w:t>
                      </w:r>
                      <w:r>
                        <w:t>장하는</w:t>
                      </w:r>
                      <w:r>
                        <w:rPr>
                          <w:rFonts w:hint="eastAsia"/>
                        </w:rPr>
                        <w:t xml:space="preserve"> 자신</w:t>
                      </w:r>
                      <w:r>
                        <w:t>의</w:t>
                      </w:r>
                      <w:r>
                        <w:rPr>
                          <w:rFonts w:hint="eastAsia"/>
                        </w:rPr>
                        <w:t xml:space="preserve"> 모</w:t>
                      </w:r>
                      <w:r>
                        <w:t>습을</w:t>
                      </w:r>
                      <w:r>
                        <w:rPr>
                          <w:rFonts w:hint="eastAsia"/>
                        </w:rPr>
                        <w:t xml:space="preserve"> 볼 수 있</w:t>
                      </w:r>
                      <w:r>
                        <w:t>을</w:t>
                      </w:r>
                      <w:r>
                        <w:rPr>
                          <w:rFonts w:hint="eastAsia"/>
                        </w:rPr>
                        <w:t xml:space="preserve"> 것</w:t>
                      </w:r>
                      <w:r>
                        <w:t>이다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  <w:p w:rsidR="00E03D29" w:rsidRDefault="00E03D29" w:rsidP="00C171BC">
                      <w:pPr>
                        <w:pStyle w:val="11"/>
                        <w:ind w:firstLine="237"/>
                      </w:pPr>
                    </w:p>
                    <w:p w:rsidR="00E03D29" w:rsidRDefault="00E03D29" w:rsidP="00C171BC">
                      <w:pPr>
                        <w:pStyle w:val="11"/>
                        <w:ind w:firstLine="237"/>
                      </w:pPr>
                    </w:p>
                    <w:p w:rsidR="00E03D29" w:rsidRDefault="00E03D29" w:rsidP="00C171BC">
                      <w:pPr>
                        <w:pStyle w:val="11"/>
                        <w:ind w:firstLine="237"/>
                      </w:pPr>
                    </w:p>
                    <w:p w:rsidR="00E03D29" w:rsidRDefault="00E03D29" w:rsidP="00C171BC">
                      <w:pPr>
                        <w:pStyle w:val="11"/>
                        <w:ind w:firstLine="237"/>
                      </w:pPr>
                    </w:p>
                    <w:p w:rsidR="00E03D29" w:rsidRDefault="00E03D29" w:rsidP="00C171BC">
                      <w:pPr>
                        <w:pStyle w:val="11"/>
                        <w:ind w:firstLine="237"/>
                      </w:pPr>
                    </w:p>
                    <w:p w:rsidR="00E03D29" w:rsidRDefault="00E03D29" w:rsidP="00C171BC">
                      <w:pPr>
                        <w:pStyle w:val="11"/>
                        <w:ind w:firstLine="237"/>
                      </w:pPr>
                    </w:p>
                    <w:p w:rsidR="00E03D29" w:rsidRDefault="00E03D29" w:rsidP="00C171BC">
                      <w:pPr>
                        <w:pStyle w:val="11"/>
                        <w:ind w:firstLine="237"/>
                      </w:pPr>
                    </w:p>
                    <w:p w:rsidR="00E03D29" w:rsidRDefault="00E03D29" w:rsidP="00C171BC">
                      <w:pPr>
                        <w:pStyle w:val="11"/>
                        <w:ind w:firstLine="237"/>
                      </w:pPr>
                    </w:p>
                    <w:p w:rsidR="00E03D29" w:rsidRDefault="00E03D29" w:rsidP="00C171BC">
                      <w:pPr>
                        <w:pStyle w:val="11"/>
                        <w:ind w:firstLine="237"/>
                      </w:pPr>
                    </w:p>
                    <w:p w:rsidR="00C171BC" w:rsidRDefault="00C171BC" w:rsidP="00C171BC">
                      <w:pPr>
                        <w:pStyle w:val="11"/>
                        <w:ind w:firstLine="237"/>
                      </w:pPr>
                    </w:p>
                    <w:p w:rsidR="00327243" w:rsidRDefault="00327243" w:rsidP="00C171BC">
                      <w:pPr>
                        <w:pStyle w:val="11"/>
                        <w:ind w:firstLine="237"/>
                      </w:pPr>
                    </w:p>
                    <w:p w:rsidR="00167E9E" w:rsidRDefault="00167E9E" w:rsidP="00C171BC">
                      <w:pPr>
                        <w:pStyle w:val="11"/>
                        <w:ind w:firstLine="237"/>
                      </w:pPr>
                    </w:p>
                    <w:p w:rsidR="00E03D29" w:rsidRPr="00006C3E" w:rsidRDefault="00E03D29" w:rsidP="00C171BC">
                      <w:pPr>
                        <w:pStyle w:val="11"/>
                        <w:ind w:firstLine="237"/>
                      </w:pPr>
                      <w:r>
                        <w:rPr>
                          <w:rFonts w:hint="eastAsia"/>
                        </w:rPr>
                        <w:t>참</w:t>
                      </w:r>
                      <w:r>
                        <w:t>고로</w:t>
                      </w:r>
                      <w:r>
                        <w:rPr>
                          <w:rFonts w:hint="eastAsia"/>
                        </w:rPr>
                        <w:t xml:space="preserve"> 해</w:t>
                      </w:r>
                      <w:r>
                        <w:t>킹</w:t>
                      </w:r>
                      <w:r>
                        <w:rPr>
                          <w:rFonts w:hint="eastAsia"/>
                        </w:rPr>
                        <w:t xml:space="preserve"> 대</w:t>
                      </w:r>
                      <w:r>
                        <w:t>회는</w:t>
                      </w:r>
                      <w:r>
                        <w:rPr>
                          <w:rFonts w:hint="eastAsia"/>
                        </w:rPr>
                        <w:t xml:space="preserve"> 꾸</w:t>
                      </w:r>
                      <w:r>
                        <w:t>준히</w:t>
                      </w:r>
                      <w:r>
                        <w:rPr>
                          <w:rFonts w:hint="eastAsia"/>
                        </w:rPr>
                        <w:t xml:space="preserve"> 참</w:t>
                      </w:r>
                      <w:r>
                        <w:t>가하기를</w:t>
                      </w:r>
                      <w:r>
                        <w:rPr>
                          <w:rFonts w:hint="eastAsia"/>
                        </w:rPr>
                        <w:t xml:space="preserve"> 강</w:t>
                      </w:r>
                      <w:r>
                        <w:t>력히</w:t>
                      </w:r>
                      <w:r>
                        <w:rPr>
                          <w:rFonts w:hint="eastAsia"/>
                        </w:rPr>
                        <w:t xml:space="preserve"> 추</w:t>
                      </w:r>
                      <w:r>
                        <w:t>천한다</w:t>
                      </w:r>
                      <w:r>
                        <w:rPr>
                          <w:rFonts w:hint="eastAsia"/>
                        </w:rPr>
                        <w:t>. 우</w:t>
                      </w:r>
                      <w:r>
                        <w:t>선</w:t>
                      </w:r>
                      <w:r>
                        <w:rPr>
                          <w:rFonts w:hint="eastAsia"/>
                        </w:rPr>
                        <w:t xml:space="preserve"> 대</w:t>
                      </w:r>
                      <w:r>
                        <w:t>회를</w:t>
                      </w:r>
                      <w:r>
                        <w:rPr>
                          <w:rFonts w:hint="eastAsia"/>
                        </w:rPr>
                        <w:t xml:space="preserve"> 준</w:t>
                      </w:r>
                      <w:r>
                        <w:t>비하면서</w:t>
                      </w:r>
                      <w:r>
                        <w:rPr>
                          <w:rFonts w:hint="eastAsia"/>
                        </w:rPr>
                        <w:t xml:space="preserve"> 그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동</w:t>
                      </w:r>
                      <w:r>
                        <w:t>안</w:t>
                      </w:r>
                      <w:r>
                        <w:rPr>
                          <w:rFonts w:hint="eastAsia"/>
                        </w:rPr>
                        <w:t xml:space="preserve"> 알</w:t>
                      </w:r>
                      <w:r>
                        <w:t>고</w:t>
                      </w:r>
                      <w:r>
                        <w:rPr>
                          <w:rFonts w:hint="eastAsia"/>
                        </w:rPr>
                        <w:t xml:space="preserve"> 있</w:t>
                      </w:r>
                      <w:r>
                        <w:t>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리</w:t>
                      </w:r>
                      <w:r>
                        <w:t>버싱</w:t>
                      </w:r>
                      <w:proofErr w:type="spellEnd"/>
                      <w:r>
                        <w:rPr>
                          <w:rFonts w:hint="eastAsia"/>
                        </w:rPr>
                        <w:t>, 웹 해</w:t>
                      </w:r>
                      <w:r>
                        <w:t>킹</w:t>
                      </w:r>
                      <w:r>
                        <w:rPr>
                          <w:rFonts w:hint="eastAsia"/>
                        </w:rPr>
                        <w:t xml:space="preserve">, </w:t>
                      </w:r>
                      <w:proofErr w:type="spellStart"/>
                      <w:r>
                        <w:rPr>
                          <w:rFonts w:hint="eastAsia"/>
                        </w:rPr>
                        <w:t>포렌</w:t>
                      </w:r>
                      <w:r>
                        <w:t>식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등 많</w:t>
                      </w:r>
                      <w:r>
                        <w:t>은</w:t>
                      </w:r>
                      <w:r>
                        <w:rPr>
                          <w:rFonts w:hint="eastAsia"/>
                        </w:rPr>
                        <w:t xml:space="preserve"> 지</w:t>
                      </w:r>
                      <w:r>
                        <w:t>식들을</w:t>
                      </w:r>
                      <w:r>
                        <w:rPr>
                          <w:rFonts w:hint="eastAsia"/>
                        </w:rPr>
                        <w:t xml:space="preserve"> 정</w:t>
                      </w:r>
                      <w:r>
                        <w:t>리해</w:t>
                      </w:r>
                      <w:r>
                        <w:rPr>
                          <w:rFonts w:hint="eastAsia"/>
                        </w:rPr>
                        <w:t>보</w:t>
                      </w:r>
                      <w:r>
                        <w:t>는</w:t>
                      </w:r>
                      <w:r>
                        <w:rPr>
                          <w:rFonts w:hint="eastAsia"/>
                        </w:rPr>
                        <w:t xml:space="preserve"> 시</w:t>
                      </w:r>
                      <w:r>
                        <w:t>간을</w:t>
                      </w:r>
                      <w:r>
                        <w:rPr>
                          <w:rFonts w:hint="eastAsia"/>
                        </w:rPr>
                        <w:t xml:space="preserve"> 가</w:t>
                      </w:r>
                      <w:r>
                        <w:t>질</w:t>
                      </w:r>
                      <w:r>
                        <w:rPr>
                          <w:rFonts w:hint="eastAsia"/>
                        </w:rPr>
                        <w:t xml:space="preserve"> 수 있다.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또</w:t>
                      </w:r>
                      <w:r>
                        <w:t>한</w:t>
                      </w:r>
                      <w:r>
                        <w:rPr>
                          <w:rFonts w:hint="eastAsia"/>
                        </w:rPr>
                        <w:t xml:space="preserve"> 팀</w:t>
                      </w:r>
                      <w:r>
                        <w:t>을</w:t>
                      </w:r>
                      <w:r>
                        <w:rPr>
                          <w:rFonts w:hint="eastAsia"/>
                        </w:rPr>
                        <w:t xml:space="preserve"> 꾸</w:t>
                      </w:r>
                      <w:r>
                        <w:t>리는</w:t>
                      </w:r>
                      <w:r>
                        <w:rPr>
                          <w:rFonts w:hint="eastAsia"/>
                        </w:rPr>
                        <w:t xml:space="preserve"> 과</w:t>
                      </w:r>
                      <w:r>
                        <w:t>정에서</w:t>
                      </w:r>
                      <w:r>
                        <w:rPr>
                          <w:rFonts w:hint="eastAsia"/>
                        </w:rPr>
                        <w:t xml:space="preserve"> 여</w:t>
                      </w:r>
                      <w:r>
                        <w:t>러</w:t>
                      </w:r>
                      <w:r>
                        <w:rPr>
                          <w:rFonts w:hint="eastAsia"/>
                        </w:rPr>
                        <w:t xml:space="preserve"> 사</w:t>
                      </w:r>
                      <w:r>
                        <w:t>람들과</w:t>
                      </w:r>
                      <w:r>
                        <w:rPr>
                          <w:rFonts w:hint="eastAsia"/>
                        </w:rPr>
                        <w:t xml:space="preserve"> 만날 수 있</w:t>
                      </w:r>
                      <w:r>
                        <w:t>는</w:t>
                      </w:r>
                      <w:r>
                        <w:rPr>
                          <w:rFonts w:hint="eastAsia"/>
                        </w:rPr>
                        <w:t xml:space="preserve"> 기</w:t>
                      </w:r>
                      <w:r>
                        <w:t>회</w:t>
                      </w:r>
                      <w:r>
                        <w:rPr>
                          <w:rFonts w:hint="eastAsia"/>
                        </w:rPr>
                        <w:t>를 가</w:t>
                      </w:r>
                      <w:r>
                        <w:t>질</w:t>
                      </w:r>
                      <w:r>
                        <w:rPr>
                          <w:rFonts w:hint="eastAsia"/>
                        </w:rPr>
                        <w:t xml:space="preserve"> 수 있다.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혹</w:t>
                      </w:r>
                      <w:r>
                        <w:t>여나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수</w:t>
                      </w:r>
                      <w:r>
                        <w:t>상이라도</w:t>
                      </w:r>
                      <w:r>
                        <w:rPr>
                          <w:rFonts w:hint="eastAsia"/>
                        </w:rPr>
                        <w:t xml:space="preserve"> 한</w:t>
                      </w:r>
                      <w:r>
                        <w:t>다면</w:t>
                      </w:r>
                      <w:r>
                        <w:rPr>
                          <w:rFonts w:hint="eastAsia"/>
                        </w:rPr>
                        <w:t xml:space="preserve"> 자</w:t>
                      </w:r>
                      <w:r>
                        <w:t>신의</w:t>
                      </w:r>
                      <w:r>
                        <w:rPr>
                          <w:rFonts w:hint="eastAsia"/>
                        </w:rPr>
                        <w:t xml:space="preserve"> 커</w:t>
                      </w:r>
                      <w:r>
                        <w:t>리어에</w:t>
                      </w:r>
                      <w:r>
                        <w:rPr>
                          <w:rFonts w:hint="eastAsia"/>
                        </w:rPr>
                        <w:t xml:space="preserve"> 멋</w:t>
                      </w:r>
                      <w:r>
                        <w:t>들어진</w:t>
                      </w:r>
                      <w:r>
                        <w:rPr>
                          <w:rFonts w:hint="eastAsia"/>
                        </w:rPr>
                        <w:t xml:space="preserve"> 이</w:t>
                      </w:r>
                      <w:r>
                        <w:t>력을</w:t>
                      </w:r>
                      <w:r>
                        <w:rPr>
                          <w:rFonts w:hint="eastAsia"/>
                        </w:rPr>
                        <w:t xml:space="preserve"> 추</w:t>
                      </w:r>
                      <w:r>
                        <w:t>가</w:t>
                      </w:r>
                      <w:r>
                        <w:rPr>
                          <w:rFonts w:hint="eastAsia"/>
                        </w:rPr>
                        <w:t xml:space="preserve"> 시</w:t>
                      </w:r>
                      <w:r>
                        <w:t>킬</w:t>
                      </w:r>
                      <w:r>
                        <w:rPr>
                          <w:rFonts w:hint="eastAsia"/>
                        </w:rPr>
                        <w:t xml:space="preserve"> 수도 있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12649D" w:rsidRDefault="00277119" w:rsidP="007D5AC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D0BCF4" wp14:editId="58EDDD24">
                <wp:simplePos x="0" y="0"/>
                <wp:positionH relativeFrom="column">
                  <wp:posOffset>3171825</wp:posOffset>
                </wp:positionH>
                <wp:positionV relativeFrom="paragraph">
                  <wp:posOffset>155575</wp:posOffset>
                </wp:positionV>
                <wp:extent cx="0" cy="9096375"/>
                <wp:effectExtent l="0" t="0" r="19050" b="2857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96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B8510C" id="Straight Connector 24" o:spid="_x0000_s1026" style="position:absolute;left:0;text-align:lef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9.75pt,12.25pt" to="249.75pt,7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</w:p>
    <w:p w:rsidR="0012649D" w:rsidRDefault="0012649D" w:rsidP="007D5AC1">
      <w:pPr>
        <w:rPr>
          <w:lang w:val="en-US"/>
        </w:rPr>
      </w:pPr>
    </w:p>
    <w:p w:rsidR="0012649D" w:rsidRDefault="0012649D" w:rsidP="007D5AC1">
      <w:pPr>
        <w:rPr>
          <w:lang w:val="en-US"/>
        </w:rPr>
      </w:pPr>
    </w:p>
    <w:p w:rsidR="0012649D" w:rsidRPr="004E1A80" w:rsidRDefault="0012649D" w:rsidP="007D5AC1">
      <w:pPr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C81609" w:rsidP="0065314E">
      <w:pPr>
        <w:tabs>
          <w:tab w:val="left" w:pos="3300"/>
        </w:tabs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15584" behindDoc="1" locked="0" layoutInCell="1" allowOverlap="1" wp14:anchorId="34152B33" wp14:editId="2B270A69">
                <wp:simplePos x="0" y="0"/>
                <wp:positionH relativeFrom="column">
                  <wp:posOffset>3807460</wp:posOffset>
                </wp:positionH>
                <wp:positionV relativeFrom="paragraph">
                  <wp:posOffset>153681</wp:posOffset>
                </wp:positionV>
                <wp:extent cx="2105025" cy="1975485"/>
                <wp:effectExtent l="0" t="0" r="9525" b="5715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5025" cy="1975485"/>
                          <a:chOff x="0" y="0"/>
                          <a:chExt cx="2105025" cy="1975485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1758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 Box 27"/>
                        <wps:cNvSpPr txBox="1"/>
                        <wps:spPr>
                          <a:xfrm>
                            <a:off x="28575" y="1809750"/>
                            <a:ext cx="2076450" cy="1657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E03D29" w:rsidRPr="00C171BC" w:rsidRDefault="001D6E78" w:rsidP="00A0496E">
                              <w:pPr>
                                <w:pStyle w:val="a7"/>
                                <w:jc w:val="center"/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  <w:noProof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>아</w:t>
                              </w:r>
                              <w:r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싸</w:t>
                              </w:r>
                              <w:proofErr w:type="spellEnd"/>
                              <w:r w:rsidR="00C81609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>!</w:t>
                              </w:r>
                              <w:r w:rsidR="007A1758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 xml:space="preserve"> </w:t>
                              </w:r>
                              <w:r w:rsidR="00F65D4E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>내</w:t>
                              </w:r>
                              <w:r w:rsidR="00F65D4E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가</w:t>
                              </w:r>
                              <w:r w:rsidR="007A1758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>건</w:t>
                              </w:r>
                              <w:r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양대</w:t>
                              </w:r>
                              <w:r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>컴</w:t>
                              </w:r>
                              <w:r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공과</w:t>
                              </w:r>
                              <w:proofErr w:type="spellEnd"/>
                              <w:r w:rsidR="00496019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 xml:space="preserve"> 찜</w:t>
                              </w:r>
                              <w:r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>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152B33" id="Group 47" o:spid="_x0000_s1050" style="position:absolute;margin-left:299.8pt;margin-top:12.1pt;width:165.75pt;height:155.55pt;z-index:-251600896" coordsize="21050,19754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">
                <v:shape id="Picture 25" o:spid="_x0000_s1051" type="#_x0000_t75" style="position:absolute;width:20764;height:175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HmF3EAAAA2wAAAA8AAABkcnMvZG93bnJldi54bWxEj0FrwkAQhe+F/odlCr01m1haJLqKKLae&#10;hMYIHofsmA1mZ8PuVtN/7xYKPT7evO/Nmy9H24sr+dA5VlBkOQjixumOWwX1YfsyBREissbeMSn4&#10;oQDLxePDHEvtbvxF1yq2IkE4lKjAxDiUUobGkMWQuYE4eWfnLcYkfSu1x1uC215O8vxdWuw4NRgc&#10;aG2ouVTfNr1RoNueN7WJH37/uq8/j6e8KpR6fhpXMxCRxvh//JfeaQWTN/jdkgAgF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bHmF3EAAAA2wAAAA8AAAAAAAAAAAAAAAAA&#10;nwIAAGRycy9kb3ducmV2LnhtbFBLBQYAAAAABAAEAPcAAACQAwAAAAA=&#10;">
                  <v:imagedata r:id="rId20" o:title=""/>
                  <v:path arrowok="t"/>
                </v:shape>
                <v:shape id="_x0000_s1052" type="#_x0000_t202" style="position:absolute;left:285;top:18097;width:20765;height:16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TJD8YA&#10;AADbAAAADwAAAGRycy9kb3ducmV2LnhtbESPQWsCMRSE70L/Q3gFL6LZWrGyGkWkQtuLdOvF22Pz&#10;3KxuXpYkq9t/3xQKPQ4z8w2z2vS2ETfyoXas4GmSgSAuna65UnD82o8XIEJE1tg4JgXfFGCzfhis&#10;MNfuzp90K2IlEoRDjgpMjG0uZSgNWQwT1xIn7+y8xZikr6T2eE9w28hpls2lxZrTgsGWdobKa9FZ&#10;BYfZ6WBG3fn1Yzt79u/Hbje/VIVSw8d+uwQRqY//4b/2m1YwfYHfL+kH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/TJD8YAAADbAAAADwAAAAAAAAAAAAAAAACYAgAAZHJz&#10;L2Rvd25yZXYueG1sUEsFBgAAAAAEAAQA9QAAAIsDAAAAAA==&#10;" stroked="f">
                  <v:textbox style="mso-fit-shape-to-text:t" inset="0,0,0,0">
                    <w:txbxContent>
                      <w:p w:rsidR="00E03D29" w:rsidRPr="00C171BC" w:rsidRDefault="001D6E78" w:rsidP="00A0496E">
                        <w:pPr>
                          <w:pStyle w:val="a7"/>
                          <w:jc w:val="center"/>
                          <w:rPr>
                            <w:rFonts w:ascii="서울남산체 B" w:eastAsia="서울남산체 B" w:hAnsi="서울남산체 B" w:cs="함초롬돋움"/>
                            <w:b w:val="0"/>
                            <w:noProof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>아</w:t>
                        </w:r>
                        <w:r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싸</w:t>
                        </w:r>
                        <w:proofErr w:type="spellEnd"/>
                        <w:r w:rsidR="00C81609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>!</w:t>
                        </w:r>
                        <w:r w:rsidR="007A1758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 xml:space="preserve"> </w:t>
                        </w:r>
                        <w:r w:rsidR="00F65D4E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>내</w:t>
                        </w:r>
                        <w:r w:rsidR="00F65D4E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가</w:t>
                        </w:r>
                        <w:r w:rsidR="007A1758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 xml:space="preserve"> </w:t>
                        </w:r>
                        <w:r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>건</w:t>
                        </w:r>
                        <w:r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양대</w:t>
                        </w:r>
                        <w:r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>컴</w:t>
                        </w:r>
                        <w:r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공과</w:t>
                        </w:r>
                        <w:proofErr w:type="spellEnd"/>
                        <w:r w:rsidR="00496019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 xml:space="preserve"> 찜</w:t>
                        </w:r>
                        <w:r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>!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BA225D" w:rsidP="00BA225D">
      <w:pPr>
        <w:tabs>
          <w:tab w:val="left" w:pos="7822"/>
        </w:tabs>
        <w:rPr>
          <w:lang w:val="en-US"/>
        </w:rPr>
      </w:pPr>
      <w:r>
        <w:rPr>
          <w:lang w:val="en-US"/>
        </w:rPr>
        <w:tab/>
      </w:r>
    </w:p>
    <w:p w:rsidR="00433D9B" w:rsidRDefault="00BA225D" w:rsidP="00BA225D">
      <w:pPr>
        <w:tabs>
          <w:tab w:val="left" w:pos="7896"/>
        </w:tabs>
        <w:rPr>
          <w:lang w:val="en-US"/>
        </w:rPr>
      </w:pPr>
      <w:r>
        <w:rPr>
          <w:lang w:val="en-US"/>
        </w:rPr>
        <w:tab/>
      </w:r>
    </w:p>
    <w:p w:rsidR="00433D9B" w:rsidRDefault="005C763A" w:rsidP="0065314E">
      <w:pPr>
        <w:tabs>
          <w:tab w:val="left" w:pos="3300"/>
        </w:tabs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394F613D" wp14:editId="3552324F">
                <wp:simplePos x="0" y="0"/>
                <wp:positionH relativeFrom="column">
                  <wp:posOffset>342265</wp:posOffset>
                </wp:positionH>
                <wp:positionV relativeFrom="paragraph">
                  <wp:posOffset>177466</wp:posOffset>
                </wp:positionV>
                <wp:extent cx="2333625" cy="2165985"/>
                <wp:effectExtent l="0" t="0" r="9525" b="5715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3625" cy="2165985"/>
                          <a:chOff x="0" y="0"/>
                          <a:chExt cx="2333625" cy="2165985"/>
                        </a:xfrm>
                      </wpg:grpSpPr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154" t="4556" r="23845" b="29052"/>
                          <a:stretch/>
                        </pic:blipFill>
                        <pic:spPr bwMode="auto">
                          <a:xfrm>
                            <a:off x="304800" y="0"/>
                            <a:ext cx="1609725" cy="1943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4" name="Text Box 34"/>
                        <wps:cNvSpPr txBox="1"/>
                        <wps:spPr>
                          <a:xfrm>
                            <a:off x="0" y="2000250"/>
                            <a:ext cx="2333625" cy="1657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E03D29" w:rsidRPr="00003B49" w:rsidRDefault="00E03D29" w:rsidP="000A3110">
                              <w:pPr>
                                <w:pStyle w:val="a7"/>
                                <w:jc w:val="center"/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  <w:noProof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003B49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>중</w:t>
                              </w:r>
                              <w:r w:rsidRPr="00003B49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요한건</w:t>
                              </w:r>
                              <w:proofErr w:type="spellEnd"/>
                              <w:r w:rsidRPr="00003B49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 xml:space="preserve"> </w:t>
                              </w:r>
                              <w:proofErr w:type="spellStart"/>
                              <w:r w:rsidRPr="00003B49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>다</w:t>
                              </w:r>
                              <w:r w:rsidRPr="00003B49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른게</w:t>
                              </w:r>
                              <w:proofErr w:type="spellEnd"/>
                              <w:r w:rsidRPr="00003B49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 xml:space="preserve"> 아</w:t>
                              </w:r>
                              <w:r w:rsidRPr="00003B49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니라</w:t>
                              </w:r>
                              <w:r w:rsidRPr="00003B49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 xml:space="preserve"> 너</w:t>
                              </w:r>
                              <w:r w:rsidRPr="00003B49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라고</w:t>
                              </w:r>
                              <w:r w:rsidRPr="00003B49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 xml:space="preserve"> 너!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4F613D" id="Group 35" o:spid="_x0000_s1053" style="position:absolute;margin-left:26.95pt;margin-top:13.95pt;width:183.75pt;height:170.55pt;z-index:251725824" coordsize="23336,216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">
                <v:shape id="Picture 33" o:spid="_x0000_s1054" type="#_x0000_t75" style="position:absolute;left:3048;width:16097;height:194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jAwzEAAAA2wAAAA8AAABkcnMvZG93bnJldi54bWxEj09rAjEUxO+C3yE8oRep2VbQsjWKSoUe&#10;Smn9c3/dPDeLm5dtEtftt28EweMwM79hZovO1qIlHyrHCp5GGQjiwumKSwX73ebxBUSIyBprx6Tg&#10;jwIs5v3eDHPtLvxN7TaWIkE45KjAxNjkUobCkMUwcg1x8o7OW4xJ+lJqj5cEt7V8zrKJtFhxWjDY&#10;0NpQcdqerYKPz69wJlr7oQm/3Vsx3fys2oNSD4Nu+QoiUhfv4Vv7XSsYj+H6Jf0AOf8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njAwzEAAAA2wAAAA8AAAAAAAAAAAAAAAAA&#10;nwIAAGRycy9kb3ducmV2LnhtbFBLBQYAAAAABAAEAPcAAACQAwAAAAA=&#10;">
                  <v:imagedata r:id="rId22" o:title="" croptop="2986f" cropbottom="19040f" cropleft="13863f" cropright="15627f"/>
                  <v:path arrowok="t"/>
                </v:shape>
                <v:shape id="Text Box 34" o:spid="_x0000_s1055" type="#_x0000_t202" style="position:absolute;top:20002;width:23336;height:16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/BpcUA&#10;AADbAAAADwAAAGRycy9kb3ducmV2LnhtbESPQWsCMRSE70L/Q3iFXqRmq4uUrVFEKrRepFsvvT02&#10;z822m5clyer23xtB8DjMzDfMYjXYVpzIh8axgpdJBoK4crrhWsHhe/v8CiJEZI2tY1LwTwFWy4fR&#10;AgvtzvxFpzLWIkE4FKjAxNgVUobKkMUwcR1x8o7OW4xJ+lpqj+cEt62cZtlcWmw4LRjsaGOo+it7&#10;q2Cf/+zNuD++79b5zH8e+s38ty6Venoc1m8gIg3xHr61P7SCWQ7XL+kHyO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/8GlxQAAANsAAAAPAAAAAAAAAAAAAAAAAJgCAABkcnMv&#10;ZG93bnJldi54bWxQSwUGAAAAAAQABAD1AAAAigMAAAAA&#10;" stroked="f">
                  <v:textbox style="mso-fit-shape-to-text:t" inset="0,0,0,0">
                    <w:txbxContent>
                      <w:p w:rsidR="00E03D29" w:rsidRPr="00003B49" w:rsidRDefault="00E03D29" w:rsidP="000A3110">
                        <w:pPr>
                          <w:pStyle w:val="a7"/>
                          <w:jc w:val="center"/>
                          <w:rPr>
                            <w:rFonts w:ascii="서울남산체 B" w:eastAsia="서울남산체 B" w:hAnsi="서울남산체 B" w:cs="함초롬돋움"/>
                            <w:b w:val="0"/>
                            <w:noProof/>
                            <w:sz w:val="24"/>
                            <w:szCs w:val="24"/>
                          </w:rPr>
                        </w:pPr>
                        <w:proofErr w:type="spellStart"/>
                        <w:r w:rsidRPr="00003B49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>중</w:t>
                        </w:r>
                        <w:r w:rsidRPr="00003B49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요한건</w:t>
                        </w:r>
                        <w:proofErr w:type="spellEnd"/>
                        <w:r w:rsidRPr="00003B49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 xml:space="preserve"> </w:t>
                        </w:r>
                        <w:proofErr w:type="spellStart"/>
                        <w:r w:rsidRPr="00003B49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>다</w:t>
                        </w:r>
                        <w:r w:rsidRPr="00003B49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른게</w:t>
                        </w:r>
                        <w:proofErr w:type="spellEnd"/>
                        <w:r w:rsidRPr="00003B49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 xml:space="preserve"> 아</w:t>
                        </w:r>
                        <w:r w:rsidRPr="00003B49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니라</w:t>
                        </w:r>
                        <w:r w:rsidRPr="00003B49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 xml:space="preserve"> 너</w:t>
                        </w:r>
                        <w:r w:rsidRPr="00003B49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라고</w:t>
                        </w:r>
                        <w:r w:rsidRPr="00003B49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 xml:space="preserve"> 너!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C81609" w:rsidP="0065314E">
      <w:pPr>
        <w:tabs>
          <w:tab w:val="left" w:pos="3300"/>
        </w:tabs>
        <w:rPr>
          <w:lang w:val="en-US"/>
        </w:rPr>
      </w:pPr>
      <w:r w:rsidRPr="004E1A80">
        <w:rPr>
          <w:noProof/>
          <w:lang w:val="en-US"/>
        </w:rPr>
        <mc:AlternateContent>
          <mc:Choice Requires="wps">
            <w:drawing>
              <wp:anchor distT="36576" distB="36576" distL="36576" distR="36576" simplePos="0" relativeHeight="251698176" behindDoc="0" locked="0" layoutInCell="1" allowOverlap="1" wp14:anchorId="2873DE74" wp14:editId="0029D386">
                <wp:simplePos x="0" y="0"/>
                <wp:positionH relativeFrom="margin">
                  <wp:posOffset>3326130</wp:posOffset>
                </wp:positionH>
                <wp:positionV relativeFrom="page">
                  <wp:posOffset>4587822</wp:posOffset>
                </wp:positionV>
                <wp:extent cx="3000375" cy="4750231"/>
                <wp:effectExtent l="0" t="0" r="9525" b="0"/>
                <wp:wrapNone/>
                <wp:docPr id="23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47502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03D29" w:rsidRDefault="00E03D29" w:rsidP="00C171BC">
                            <w:pPr>
                              <w:pStyle w:val="11"/>
                              <w:ind w:firstLine="237"/>
                            </w:pPr>
                            <w:r>
                              <w:rPr>
                                <w:rFonts w:hint="eastAsia"/>
                              </w:rPr>
                              <w:t>막</w:t>
                            </w:r>
                            <w:r>
                              <w:t>상</w:t>
                            </w:r>
                            <w:r>
                              <w:rPr>
                                <w:rFonts w:hint="eastAsia"/>
                              </w:rPr>
                              <w:t xml:space="preserve"> 쓰</w:t>
                            </w:r>
                            <w:r>
                              <w:t>다</w:t>
                            </w:r>
                            <w:r w:rsidR="00595D9A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보니</w:t>
                            </w:r>
                            <w:r>
                              <w:rPr>
                                <w:rFonts w:hint="eastAsia"/>
                              </w:rPr>
                              <w:t xml:space="preserve"> 보</w:t>
                            </w:r>
                            <w:r>
                              <w:t>안이라는</w:t>
                            </w:r>
                            <w:r>
                              <w:rPr>
                                <w:rFonts w:hint="eastAsia"/>
                              </w:rPr>
                              <w:t xml:space="preserve"> 분</w:t>
                            </w:r>
                            <w:r>
                              <w:t>야</w:t>
                            </w:r>
                            <w:r>
                              <w:rPr>
                                <w:rFonts w:hint="eastAsia"/>
                              </w:rPr>
                              <w:t xml:space="preserve"> 보</w:t>
                            </w:r>
                            <w:r>
                              <w:t>다는</w:t>
                            </w:r>
                            <w:r>
                              <w:rPr>
                                <w:rFonts w:hint="eastAsia"/>
                              </w:rPr>
                              <w:t xml:space="preserve"> IT의 전</w:t>
                            </w:r>
                            <w:r>
                              <w:t>반적인</w:t>
                            </w:r>
                            <w:r>
                              <w:rPr>
                                <w:rFonts w:hint="eastAsia"/>
                              </w:rPr>
                              <w:t xml:space="preserve"> 내</w:t>
                            </w:r>
                            <w:r>
                              <w:t>용들에</w:t>
                            </w:r>
                            <w:r>
                              <w:rPr>
                                <w:rFonts w:hint="eastAsia"/>
                              </w:rPr>
                              <w:t xml:space="preserve"> 대</w:t>
                            </w:r>
                            <w:r>
                              <w:t>해서</w:t>
                            </w:r>
                            <w:r>
                              <w:rPr>
                                <w:rFonts w:hint="eastAsia"/>
                              </w:rPr>
                              <w:t xml:space="preserve"> 쓰</w:t>
                            </w:r>
                            <w:r>
                              <w:t>게</w:t>
                            </w:r>
                            <w:r>
                              <w:rPr>
                                <w:rFonts w:hint="eastAsia"/>
                              </w:rPr>
                              <w:t xml:space="preserve"> 되었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>. 하</w:t>
                            </w:r>
                            <w:r>
                              <w:t>지만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D404B7">
                              <w:t xml:space="preserve">IT </w:t>
                            </w:r>
                            <w:r w:rsidR="00D404B7">
                              <w:rPr>
                                <w:rFonts w:hint="eastAsia"/>
                              </w:rPr>
                              <w:t>분</w:t>
                            </w:r>
                            <w:r w:rsidR="00D404B7">
                              <w:t>야</w:t>
                            </w:r>
                            <w:r w:rsidR="00D404B7">
                              <w:rPr>
                                <w:rFonts w:hint="eastAsia"/>
                              </w:rPr>
                              <w:t xml:space="preserve"> 안</w:t>
                            </w:r>
                            <w:r w:rsidR="00D404B7">
                              <w:t>에</w:t>
                            </w:r>
                            <w:r w:rsidR="00D404B7">
                              <w:rPr>
                                <w:rFonts w:hint="eastAsia"/>
                              </w:rPr>
                              <w:t xml:space="preserve"> 보</w:t>
                            </w:r>
                            <w:r w:rsidR="00D404B7">
                              <w:t>안이</w:t>
                            </w:r>
                            <w:r w:rsidR="00D404B7">
                              <w:rPr>
                                <w:rFonts w:hint="eastAsia"/>
                              </w:rPr>
                              <w:t xml:space="preserve"> 있</w:t>
                            </w:r>
                            <w:r w:rsidR="00D404B7">
                              <w:t>으니까</w:t>
                            </w:r>
                            <w:r w:rsidR="00D404B7">
                              <w:rPr>
                                <w:rFonts w:hint="eastAsia"/>
                              </w:rPr>
                              <w:t xml:space="preserve"> 뭐 </w:t>
                            </w:r>
                            <w:proofErr w:type="spellStart"/>
                            <w:r w:rsidR="00D404B7">
                              <w:rPr>
                                <w:rFonts w:hint="eastAsia"/>
                              </w:rPr>
                              <w:t>ㅎ</w:t>
                            </w:r>
                            <w:r w:rsidR="00D404B7">
                              <w:t>ㅎ</w:t>
                            </w:r>
                            <w:proofErr w:type="spellEnd"/>
                          </w:p>
                          <w:p w:rsidR="00E03D29" w:rsidRPr="00FC1F14" w:rsidRDefault="00E03D29" w:rsidP="00C171BC">
                            <w:pPr>
                              <w:pStyle w:val="11"/>
                              <w:ind w:firstLine="237"/>
                            </w:pPr>
                          </w:p>
                          <w:p w:rsidR="00E03D29" w:rsidRDefault="00E03D29" w:rsidP="00C171BC">
                            <w:pPr>
                              <w:pStyle w:val="11"/>
                              <w:ind w:firstLine="237"/>
                            </w:pPr>
                            <w:r>
                              <w:rPr>
                                <w:rFonts w:hint="eastAsia"/>
                              </w:rPr>
                              <w:t>결</w:t>
                            </w:r>
                            <w:r>
                              <w:t>국은</w:t>
                            </w:r>
                            <w:r>
                              <w:rPr>
                                <w:rFonts w:hint="eastAsia"/>
                              </w:rPr>
                              <w:t xml:space="preserve"> 모</w:t>
                            </w:r>
                            <w:r>
                              <w:t>두</w:t>
                            </w:r>
                            <w:r>
                              <w:rPr>
                                <w:rFonts w:hint="eastAsia"/>
                              </w:rPr>
                              <w:t xml:space="preserve"> 본</w:t>
                            </w:r>
                            <w:r>
                              <w:t>인</w:t>
                            </w:r>
                            <w:r>
                              <w:rPr>
                                <w:rFonts w:hint="eastAsia"/>
                              </w:rPr>
                              <w:t xml:space="preserve"> 몫</w:t>
                            </w:r>
                            <w:r>
                              <w:t>이다</w:t>
                            </w:r>
                            <w:r>
                              <w:rPr>
                                <w:rFonts w:hint="eastAsia"/>
                              </w:rPr>
                              <w:t xml:space="preserve">. </w:t>
                            </w:r>
                            <w:r w:rsidR="00FE2634">
                              <w:rPr>
                                <w:rFonts w:hint="eastAsia"/>
                              </w:rPr>
                              <w:t>그 무</w:t>
                            </w:r>
                            <w:r w:rsidR="00FE2634">
                              <w:t>엇도</w:t>
                            </w:r>
                            <w:r w:rsidR="00FE2634">
                              <w:rPr>
                                <w:rFonts w:hint="eastAsia"/>
                              </w:rPr>
                              <w:t xml:space="preserve"> 누</w:t>
                            </w:r>
                            <w:r w:rsidR="00FE2634">
                              <w:t>군가</w:t>
                            </w:r>
                            <w:r w:rsidR="00FE2634">
                              <w:rPr>
                                <w:rFonts w:hint="eastAsia"/>
                              </w:rPr>
                              <w:t xml:space="preserve"> 대</w:t>
                            </w:r>
                            <w:r w:rsidR="00FE2634">
                              <w:t>신해</w:t>
                            </w:r>
                            <w:r w:rsidR="00FE2634">
                              <w:rPr>
                                <w:rFonts w:hint="eastAsia"/>
                              </w:rPr>
                              <w:t xml:space="preserve"> 줄 수 있</w:t>
                            </w:r>
                            <w:r w:rsidR="00FE2634">
                              <w:t>는</w:t>
                            </w:r>
                            <w:r w:rsidR="00FE2634">
                              <w:rPr>
                                <w:rFonts w:hint="eastAsia"/>
                              </w:rPr>
                              <w:t xml:space="preserve"> 것</w:t>
                            </w:r>
                            <w:r w:rsidR="00FE2634">
                              <w:t>이</w:t>
                            </w:r>
                            <w:r w:rsidR="00FE2634">
                              <w:rPr>
                                <w:rFonts w:hint="eastAsia"/>
                              </w:rPr>
                              <w:t xml:space="preserve"> 없</w:t>
                            </w:r>
                            <w:r w:rsidR="00FE2634">
                              <w:t>다</w:t>
                            </w:r>
                            <w:r w:rsidR="00FE2634">
                              <w:rPr>
                                <w:rFonts w:hint="eastAsia"/>
                              </w:rP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열</w:t>
                            </w:r>
                            <w:r>
                              <w:t>심히</w:t>
                            </w:r>
                            <w:r>
                              <w:rPr>
                                <w:rFonts w:hint="eastAsia"/>
                              </w:rPr>
                              <w:t xml:space="preserve"> 노</w:t>
                            </w:r>
                            <w:r>
                              <w:t>력하자</w:t>
                            </w:r>
                            <w:r>
                              <w:rPr>
                                <w:rFonts w:hint="eastAsia"/>
                              </w:rPr>
                              <w:t>. IT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분</w:t>
                            </w:r>
                            <w:r>
                              <w:t>야</w:t>
                            </w:r>
                            <w:r>
                              <w:rPr>
                                <w:rFonts w:hint="eastAsia"/>
                              </w:rPr>
                              <w:t>를 포</w:t>
                            </w:r>
                            <w:r>
                              <w:t>함한</w:t>
                            </w:r>
                            <w:r>
                              <w:rPr>
                                <w:rFonts w:hint="eastAsia"/>
                              </w:rPr>
                              <w:t xml:space="preserve"> 많</w:t>
                            </w:r>
                            <w:r>
                              <w:t>은</w:t>
                            </w:r>
                            <w:r>
                              <w:rPr>
                                <w:rFonts w:hint="eastAsia"/>
                              </w:rPr>
                              <w:t xml:space="preserve"> 분</w:t>
                            </w:r>
                            <w:r>
                              <w:t>야</w:t>
                            </w:r>
                            <w:r>
                              <w:rPr>
                                <w:rFonts w:hint="eastAsia"/>
                              </w:rPr>
                              <w:t>들</w:t>
                            </w:r>
                            <w:r>
                              <w:t>이</w:t>
                            </w:r>
                            <w:r>
                              <w:rPr>
                                <w:rFonts w:hint="eastAsia"/>
                              </w:rPr>
                              <w:t xml:space="preserve"> 천</w:t>
                            </w:r>
                            <w:r>
                              <w:t>재적</w:t>
                            </w:r>
                            <w:r>
                              <w:rPr>
                                <w:rFonts w:hint="eastAsia"/>
                              </w:rPr>
                              <w:t>인 재</w:t>
                            </w:r>
                            <w:r>
                              <w:t>능도</w:t>
                            </w:r>
                            <w:r>
                              <w:rPr>
                                <w:rFonts w:hint="eastAsia"/>
                              </w:rPr>
                              <w:t xml:space="preserve"> 중</w:t>
                            </w:r>
                            <w:r>
                              <w:t>요하지만</w:t>
                            </w:r>
                            <w:r>
                              <w:rPr>
                                <w:rFonts w:hint="eastAsia"/>
                              </w:rPr>
                              <w:t xml:space="preserve"> 노</w:t>
                            </w:r>
                            <w:r>
                              <w:t>력에</w:t>
                            </w:r>
                            <w:r>
                              <w:rPr>
                                <w:rFonts w:hint="eastAsia"/>
                              </w:rPr>
                              <w:t xml:space="preserve"> 의</w:t>
                            </w:r>
                            <w:r>
                              <w:t>해서</w:t>
                            </w:r>
                            <w:r>
                              <w:rPr>
                                <w:rFonts w:hint="eastAsia"/>
                              </w:rPr>
                              <w:t xml:space="preserve"> 이</w:t>
                            </w:r>
                            <w:r>
                              <w:t>룰</w:t>
                            </w:r>
                            <w:r>
                              <w:rPr>
                                <w:rFonts w:hint="eastAsia"/>
                              </w:rPr>
                              <w:t xml:space="preserve"> 수 있</w:t>
                            </w:r>
                            <w:r>
                              <w:t>는</w:t>
                            </w:r>
                            <w:r>
                              <w:rPr>
                                <w:rFonts w:hint="eastAsia"/>
                              </w:rPr>
                              <w:t xml:space="preserve"> 부</w:t>
                            </w:r>
                            <w:r>
                              <w:t>분들이</w:t>
                            </w:r>
                            <w:r>
                              <w:rPr>
                                <w:rFonts w:hint="eastAsia"/>
                              </w:rPr>
                              <w:t xml:space="preserve"> 많</w:t>
                            </w:r>
                            <w:r>
                              <w:t>기</w:t>
                            </w:r>
                            <w:r>
                              <w:rPr>
                                <w:rFonts w:hint="eastAsia"/>
                              </w:rPr>
                              <w:t xml:space="preserve"> 때</w:t>
                            </w:r>
                            <w:r>
                              <w:t>문에</w:t>
                            </w:r>
                            <w:r>
                              <w:rPr>
                                <w:rFonts w:hint="eastAsia"/>
                              </w:rPr>
                              <w:t xml:space="preserve"> 본</w:t>
                            </w:r>
                            <w:r>
                              <w:t>인의</w:t>
                            </w:r>
                            <w:r>
                              <w:rPr>
                                <w:rFonts w:hint="eastAsia"/>
                              </w:rPr>
                              <w:t xml:space="preserve"> 노</w:t>
                            </w:r>
                            <w:r>
                              <w:t>력</w:t>
                            </w:r>
                            <w:r>
                              <w:rPr>
                                <w:rFonts w:hint="eastAsia"/>
                              </w:rPr>
                              <w:t xml:space="preserve"> 여</w:t>
                            </w:r>
                            <w:r>
                              <w:t>하에</w:t>
                            </w:r>
                            <w:r>
                              <w:rPr>
                                <w:rFonts w:hint="eastAsia"/>
                              </w:rPr>
                              <w:t xml:space="preserve"> 많</w:t>
                            </w:r>
                            <w:r>
                              <w:t>은</w:t>
                            </w:r>
                            <w:r>
                              <w:rPr>
                                <w:rFonts w:hint="eastAsia"/>
                              </w:rPr>
                              <w:t xml:space="preserve"> 것</w:t>
                            </w:r>
                            <w:r>
                              <w:t>이</w:t>
                            </w:r>
                            <w:r>
                              <w:rPr>
                                <w:rFonts w:hint="eastAsia"/>
                              </w:rPr>
                              <w:t xml:space="preserve"> 달</w:t>
                            </w:r>
                            <w:r>
                              <w:t>려</w:t>
                            </w:r>
                            <w:r>
                              <w:rPr>
                                <w:rFonts w:hint="eastAsia"/>
                              </w:rPr>
                              <w:t xml:space="preserve"> 있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 xml:space="preserve">. </w:t>
                            </w:r>
                          </w:p>
                          <w:p w:rsidR="005E2B03" w:rsidRDefault="005E2B03" w:rsidP="00C171BC">
                            <w:pPr>
                              <w:pStyle w:val="11"/>
                              <w:ind w:firstLine="237"/>
                            </w:pPr>
                          </w:p>
                          <w:p w:rsidR="00E03D29" w:rsidRDefault="0073425D" w:rsidP="00C171BC">
                            <w:pPr>
                              <w:pStyle w:val="11"/>
                              <w:ind w:firstLine="237"/>
                            </w:pPr>
                            <w:r>
                              <w:rPr>
                                <w:rFonts w:hint="eastAsia"/>
                              </w:rPr>
                              <w:t>이</w:t>
                            </w:r>
                            <w:r>
                              <w:t>번</w:t>
                            </w:r>
                            <w:r>
                              <w:rPr>
                                <w:rFonts w:hint="eastAsia"/>
                              </w:rPr>
                              <w:t xml:space="preserve"> 기</w:t>
                            </w:r>
                            <w:r>
                              <w:t>사</w:t>
                            </w:r>
                            <w:r>
                              <w:rPr>
                                <w:rFonts w:hint="eastAsia"/>
                              </w:rPr>
                              <w:t>를</w:t>
                            </w:r>
                            <w:r w:rsidR="00E03D29">
                              <w:rPr>
                                <w:rFonts w:hint="eastAsia"/>
                              </w:rPr>
                              <w:t xml:space="preserve"> 쓰</w:t>
                            </w:r>
                            <w:r w:rsidR="00E03D29">
                              <w:t>면서</w:t>
                            </w:r>
                            <w:r w:rsidR="00E03D29">
                              <w:rPr>
                                <w:rFonts w:hint="eastAsia"/>
                              </w:rPr>
                              <w:t xml:space="preserve"> 방</w:t>
                            </w:r>
                            <w:r w:rsidR="00E03D29">
                              <w:t>학</w:t>
                            </w:r>
                            <w:r w:rsidR="00E03D29">
                              <w:rPr>
                                <w:rFonts w:hint="eastAsia"/>
                              </w:rPr>
                              <w:t xml:space="preserve"> 동</w:t>
                            </w:r>
                            <w:r w:rsidR="00E03D29">
                              <w:t>안</w:t>
                            </w:r>
                            <w:r w:rsidR="00E03D29">
                              <w:rPr>
                                <w:rFonts w:hint="eastAsia"/>
                              </w:rPr>
                              <w:t xml:space="preserve"> 공</w:t>
                            </w:r>
                            <w:r w:rsidR="00E03D29">
                              <w:t>부에</w:t>
                            </w:r>
                            <w:r w:rsidR="00E03D29">
                              <w:rPr>
                                <w:rFonts w:hint="eastAsia"/>
                              </w:rPr>
                              <w:t xml:space="preserve"> 손</w:t>
                            </w:r>
                            <w:r w:rsidR="00E03D29">
                              <w:t>도</w:t>
                            </w:r>
                            <w:r w:rsidR="00E03D29">
                              <w:rPr>
                                <w:rFonts w:hint="eastAsia"/>
                              </w:rPr>
                              <w:t xml:space="preserve"> 안</w:t>
                            </w:r>
                            <w:r w:rsidR="00E03D29">
                              <w:t>대고</w:t>
                            </w:r>
                            <w:r w:rsidR="00E03D29">
                              <w:rPr>
                                <w:rFonts w:hint="eastAsia"/>
                              </w:rPr>
                              <w:t xml:space="preserve"> 열</w:t>
                            </w:r>
                            <w:r w:rsidR="00E03D29">
                              <w:t>심히</w:t>
                            </w:r>
                            <w:r w:rsidR="0084108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03D29">
                              <w:rPr>
                                <w:rFonts w:hint="eastAsia"/>
                              </w:rPr>
                              <w:t>자</w:t>
                            </w:r>
                            <w:r w:rsidR="00E03D29">
                              <w:t>기만</w:t>
                            </w:r>
                            <w:r w:rsidR="00E03D29">
                              <w:rPr>
                                <w:rFonts w:hint="eastAsia"/>
                              </w:rPr>
                              <w:t xml:space="preserve"> 한 필</w:t>
                            </w:r>
                            <w:r w:rsidR="00E03D29">
                              <w:t>자도</w:t>
                            </w:r>
                            <w:r w:rsidR="00E03D29">
                              <w:rPr>
                                <w:rFonts w:hint="eastAsia"/>
                              </w:rPr>
                              <w:t xml:space="preserve"> 반</w:t>
                            </w:r>
                            <w:r w:rsidR="00E03D29">
                              <w:t>성</w:t>
                            </w:r>
                            <w:r w:rsidR="00E03D29">
                              <w:rPr>
                                <w:rFonts w:hint="eastAsia"/>
                              </w:rPr>
                              <w:t xml:space="preserve"> 꽤</w:t>
                            </w:r>
                            <w:r w:rsidR="00E03D29">
                              <w:t>나</w:t>
                            </w:r>
                            <w:r w:rsidR="00E03D29">
                              <w:rPr>
                                <w:rFonts w:hint="eastAsia"/>
                              </w:rPr>
                              <w:t xml:space="preserve"> 했</w:t>
                            </w:r>
                            <w:r w:rsidR="00E03D29">
                              <w:t>다</w:t>
                            </w:r>
                            <w:r w:rsidR="00E03D29">
                              <w:rPr>
                                <w:rFonts w:hint="eastAsia"/>
                              </w:rPr>
                              <w:t>. 모</w:t>
                            </w:r>
                            <w:r w:rsidR="00E03D29">
                              <w:t>두들</w:t>
                            </w:r>
                            <w:r w:rsidR="00E03D29">
                              <w:rPr>
                                <w:rFonts w:hint="eastAsia"/>
                              </w:rPr>
                              <w:t xml:space="preserve"> 열</w:t>
                            </w:r>
                            <w:r w:rsidR="00E03D29">
                              <w:t>심히</w:t>
                            </w:r>
                            <w:r w:rsidR="00E03D29">
                              <w:rPr>
                                <w:rFonts w:hint="eastAsia"/>
                              </w:rPr>
                              <w:t xml:space="preserve"> 노</w:t>
                            </w:r>
                            <w:r w:rsidR="00E03D29">
                              <w:t>력해서</w:t>
                            </w:r>
                            <w:r w:rsidR="00E03D29">
                              <w:rPr>
                                <w:rFonts w:hint="eastAsia"/>
                              </w:rPr>
                              <w:t xml:space="preserve"> 원</w:t>
                            </w:r>
                            <w:r w:rsidR="00E03D29">
                              <w:t>하는</w:t>
                            </w:r>
                            <w:r w:rsidR="00E03D29">
                              <w:rPr>
                                <w:rFonts w:hint="eastAsia"/>
                              </w:rPr>
                              <w:t xml:space="preserve"> 바</w:t>
                            </w:r>
                            <w:r w:rsidR="00E03D29">
                              <w:t>를</w:t>
                            </w:r>
                            <w:r w:rsidR="00E03D29">
                              <w:rPr>
                                <w:rFonts w:hint="eastAsia"/>
                              </w:rPr>
                              <w:t xml:space="preserve"> 이</w:t>
                            </w:r>
                            <w:r w:rsidR="00E03D29">
                              <w:t>루도록</w:t>
                            </w:r>
                            <w:r w:rsidR="00E03D29">
                              <w:rPr>
                                <w:rFonts w:hint="eastAsia"/>
                              </w:rPr>
                              <w:t xml:space="preserve"> 하</w:t>
                            </w:r>
                            <w:r w:rsidR="00E03D29">
                              <w:t>자</w:t>
                            </w:r>
                            <w:r w:rsidR="00E03D29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C81609" w:rsidRDefault="00C81609" w:rsidP="00C171BC">
                            <w:pPr>
                              <w:pStyle w:val="11"/>
                              <w:ind w:firstLine="237"/>
                            </w:pPr>
                          </w:p>
                          <w:p w:rsidR="00E03D29" w:rsidRPr="00994848" w:rsidRDefault="00E03D29" w:rsidP="00CE4023">
                            <w:pPr>
                              <w:pStyle w:val="11"/>
                              <w:ind w:firstLine="237"/>
                            </w:pPr>
                            <w:r w:rsidRPr="00D415B7">
                              <w:rPr>
                                <w:rFonts w:hint="eastAsia"/>
                              </w:rPr>
                              <w:t>지</w:t>
                            </w:r>
                            <w:r w:rsidRPr="00D415B7">
                              <w:t>면을</w:t>
                            </w:r>
                            <w:r w:rsidRPr="00D415B7">
                              <w:rPr>
                                <w:rFonts w:hint="eastAsia"/>
                              </w:rPr>
                              <w:t xml:space="preserve"> 할</w:t>
                            </w:r>
                            <w:r w:rsidRPr="00D415B7">
                              <w:t>애해준</w:t>
                            </w:r>
                            <w:r w:rsidRPr="00D415B7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C171BC">
                              <w:rPr>
                                <w:rFonts w:ascii="서울한강체 EB" w:eastAsia="서울한강체 EB" w:hAnsi="서울한강체 EB" w:hint="eastAsia"/>
                                <w:sz w:val="36"/>
                              </w:rPr>
                              <w:t>갇</w:t>
                            </w:r>
                            <w:r w:rsidRPr="00C171BC">
                              <w:rPr>
                                <w:rFonts w:ascii="서울한강체 EB" w:eastAsia="서울한강체 EB" w:hAnsi="서울한강체 EB"/>
                                <w:sz w:val="36"/>
                              </w:rPr>
                              <w:t>재흠</w:t>
                            </w:r>
                            <w:r w:rsidRPr="00D415B7">
                              <w:t>에게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감</w:t>
                            </w:r>
                            <w:r>
                              <w:t>사의</w:t>
                            </w:r>
                            <w:r>
                              <w:rPr>
                                <w:rFonts w:hint="eastAsia"/>
                              </w:rPr>
                              <w:t xml:space="preserve"> 말</w:t>
                            </w:r>
                            <w:r>
                              <w:t>을</w:t>
                            </w:r>
                            <w:r>
                              <w:rPr>
                                <w:rFonts w:hint="eastAsia"/>
                              </w:rPr>
                              <w:t xml:space="preserve"> 전한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 xml:space="preserve">                 </w:t>
                            </w:r>
                            <w:r w:rsidRPr="00C171BC">
                              <w:rPr>
                                <w:rFonts w:hint="eastAsia"/>
                                <w:sz w:val="40"/>
                              </w:rPr>
                              <w:t>↓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73DE74" id="_x0000_s1056" type="#_x0000_t202" style="position:absolute;margin-left:261.9pt;margin-top:361.25pt;width:236.25pt;height:374.05pt;z-index:251698176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" filled="f" fillcolor="#fffffe" stroked="f" strokecolor="#212120" insetpen="t">
                <v:textbox inset="2.88pt,2.88pt,2.88pt,2.88pt">
                  <w:txbxContent>
                    <w:p w:rsidR="00E03D29" w:rsidRDefault="00E03D29" w:rsidP="00C171BC">
                      <w:pPr>
                        <w:pStyle w:val="11"/>
                        <w:ind w:firstLine="237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막</w:t>
                      </w:r>
                      <w:r>
                        <w:t>상</w:t>
                      </w:r>
                      <w:r>
                        <w:rPr>
                          <w:rFonts w:hint="eastAsia"/>
                        </w:rPr>
                        <w:t xml:space="preserve"> 쓰</w:t>
                      </w:r>
                      <w:r>
                        <w:t>다</w:t>
                      </w:r>
                      <w:r w:rsidR="00595D9A">
                        <w:rPr>
                          <w:rFonts w:hint="eastAsia"/>
                        </w:rPr>
                        <w:t xml:space="preserve"> </w:t>
                      </w:r>
                      <w:r>
                        <w:t>보니</w:t>
                      </w:r>
                      <w:r>
                        <w:rPr>
                          <w:rFonts w:hint="eastAsia"/>
                        </w:rPr>
                        <w:t xml:space="preserve"> 보</w:t>
                      </w:r>
                      <w:r>
                        <w:t>안이라는</w:t>
                      </w:r>
                      <w:r>
                        <w:rPr>
                          <w:rFonts w:hint="eastAsia"/>
                        </w:rPr>
                        <w:t xml:space="preserve"> 분</w:t>
                      </w:r>
                      <w:r>
                        <w:t>야</w:t>
                      </w:r>
                      <w:r>
                        <w:rPr>
                          <w:rFonts w:hint="eastAsia"/>
                        </w:rPr>
                        <w:t xml:space="preserve"> 보</w:t>
                      </w:r>
                      <w:r>
                        <w:t>다는</w:t>
                      </w:r>
                      <w:r>
                        <w:rPr>
                          <w:rFonts w:hint="eastAsia"/>
                        </w:rPr>
                        <w:t xml:space="preserve"> IT의 전</w:t>
                      </w:r>
                      <w:r>
                        <w:t>반적인</w:t>
                      </w:r>
                      <w:r>
                        <w:rPr>
                          <w:rFonts w:hint="eastAsia"/>
                        </w:rPr>
                        <w:t xml:space="preserve"> 내</w:t>
                      </w:r>
                      <w:r>
                        <w:t>용들에</w:t>
                      </w:r>
                      <w:r>
                        <w:rPr>
                          <w:rFonts w:hint="eastAsia"/>
                        </w:rPr>
                        <w:t xml:space="preserve"> 대</w:t>
                      </w:r>
                      <w:r>
                        <w:t>해서</w:t>
                      </w:r>
                      <w:r>
                        <w:rPr>
                          <w:rFonts w:hint="eastAsia"/>
                        </w:rPr>
                        <w:t xml:space="preserve"> 쓰</w:t>
                      </w:r>
                      <w:r>
                        <w:t>게</w:t>
                      </w:r>
                      <w:r>
                        <w:rPr>
                          <w:rFonts w:hint="eastAsia"/>
                        </w:rPr>
                        <w:t xml:space="preserve"> 되었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>. 하</w:t>
                      </w:r>
                      <w:r>
                        <w:t>지만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D404B7">
                        <w:t xml:space="preserve">IT </w:t>
                      </w:r>
                      <w:r w:rsidR="00D404B7">
                        <w:rPr>
                          <w:rFonts w:hint="eastAsia"/>
                        </w:rPr>
                        <w:t>분</w:t>
                      </w:r>
                      <w:r w:rsidR="00D404B7">
                        <w:t>야</w:t>
                      </w:r>
                      <w:r w:rsidR="00D404B7">
                        <w:rPr>
                          <w:rFonts w:hint="eastAsia"/>
                        </w:rPr>
                        <w:t xml:space="preserve"> 안</w:t>
                      </w:r>
                      <w:r w:rsidR="00D404B7">
                        <w:t>에</w:t>
                      </w:r>
                      <w:r w:rsidR="00D404B7">
                        <w:rPr>
                          <w:rFonts w:hint="eastAsia"/>
                        </w:rPr>
                        <w:t xml:space="preserve"> 보</w:t>
                      </w:r>
                      <w:r w:rsidR="00D404B7">
                        <w:t>안이</w:t>
                      </w:r>
                      <w:r w:rsidR="00D404B7">
                        <w:rPr>
                          <w:rFonts w:hint="eastAsia"/>
                        </w:rPr>
                        <w:t xml:space="preserve"> 있</w:t>
                      </w:r>
                      <w:r w:rsidR="00D404B7">
                        <w:t>으니까</w:t>
                      </w:r>
                      <w:r w:rsidR="00D404B7">
                        <w:rPr>
                          <w:rFonts w:hint="eastAsia"/>
                        </w:rPr>
                        <w:t xml:space="preserve"> 뭐 </w:t>
                      </w:r>
                      <w:proofErr w:type="spellStart"/>
                      <w:r w:rsidR="00D404B7">
                        <w:rPr>
                          <w:rFonts w:hint="eastAsia"/>
                        </w:rPr>
                        <w:t>ㅎ</w:t>
                      </w:r>
                      <w:r w:rsidR="00D404B7">
                        <w:t>ㅎ</w:t>
                      </w:r>
                      <w:proofErr w:type="spellEnd"/>
                    </w:p>
                    <w:p w:rsidR="00E03D29" w:rsidRPr="00FC1F14" w:rsidRDefault="00E03D29" w:rsidP="00C171BC">
                      <w:pPr>
                        <w:pStyle w:val="11"/>
                        <w:ind w:firstLine="237"/>
                      </w:pPr>
                    </w:p>
                    <w:p w:rsidR="00E03D29" w:rsidRDefault="00E03D29" w:rsidP="00C171BC">
                      <w:pPr>
                        <w:pStyle w:val="11"/>
                        <w:ind w:firstLine="237"/>
                      </w:pPr>
                      <w:r>
                        <w:rPr>
                          <w:rFonts w:hint="eastAsia"/>
                        </w:rPr>
                        <w:t>결</w:t>
                      </w:r>
                      <w:r>
                        <w:t>국은</w:t>
                      </w:r>
                      <w:r>
                        <w:rPr>
                          <w:rFonts w:hint="eastAsia"/>
                        </w:rPr>
                        <w:t xml:space="preserve"> 모</w:t>
                      </w:r>
                      <w:r>
                        <w:t>두</w:t>
                      </w:r>
                      <w:r>
                        <w:rPr>
                          <w:rFonts w:hint="eastAsia"/>
                        </w:rPr>
                        <w:t xml:space="preserve"> 본</w:t>
                      </w:r>
                      <w:r>
                        <w:t>인</w:t>
                      </w:r>
                      <w:r>
                        <w:rPr>
                          <w:rFonts w:hint="eastAsia"/>
                        </w:rPr>
                        <w:t xml:space="preserve"> 몫</w:t>
                      </w:r>
                      <w:r>
                        <w:t>이다</w:t>
                      </w:r>
                      <w:r>
                        <w:rPr>
                          <w:rFonts w:hint="eastAsia"/>
                        </w:rPr>
                        <w:t xml:space="preserve">. </w:t>
                      </w:r>
                      <w:r w:rsidR="00FE2634">
                        <w:rPr>
                          <w:rFonts w:hint="eastAsia"/>
                        </w:rPr>
                        <w:t>그 무</w:t>
                      </w:r>
                      <w:r w:rsidR="00FE2634">
                        <w:t>엇도</w:t>
                      </w:r>
                      <w:r w:rsidR="00FE2634">
                        <w:rPr>
                          <w:rFonts w:hint="eastAsia"/>
                        </w:rPr>
                        <w:t xml:space="preserve"> 누</w:t>
                      </w:r>
                      <w:r w:rsidR="00FE2634">
                        <w:t>군가</w:t>
                      </w:r>
                      <w:r w:rsidR="00FE2634">
                        <w:rPr>
                          <w:rFonts w:hint="eastAsia"/>
                        </w:rPr>
                        <w:t xml:space="preserve"> 대</w:t>
                      </w:r>
                      <w:r w:rsidR="00FE2634">
                        <w:t>신해</w:t>
                      </w:r>
                      <w:r w:rsidR="00FE2634">
                        <w:rPr>
                          <w:rFonts w:hint="eastAsia"/>
                        </w:rPr>
                        <w:t xml:space="preserve"> 줄 수 있</w:t>
                      </w:r>
                      <w:r w:rsidR="00FE2634">
                        <w:t>는</w:t>
                      </w:r>
                      <w:r w:rsidR="00FE2634">
                        <w:rPr>
                          <w:rFonts w:hint="eastAsia"/>
                        </w:rPr>
                        <w:t xml:space="preserve"> 것</w:t>
                      </w:r>
                      <w:r w:rsidR="00FE2634">
                        <w:t>이</w:t>
                      </w:r>
                      <w:r w:rsidR="00FE2634">
                        <w:rPr>
                          <w:rFonts w:hint="eastAsia"/>
                        </w:rPr>
                        <w:t xml:space="preserve"> 없</w:t>
                      </w:r>
                      <w:r w:rsidR="00FE2634">
                        <w:t>다</w:t>
                      </w:r>
                      <w:r w:rsidR="00FE2634">
                        <w:rPr>
                          <w:rFonts w:hint="eastAsia"/>
                        </w:rPr>
                        <w:t xml:space="preserve">. </w:t>
                      </w:r>
                      <w:r>
                        <w:rPr>
                          <w:rFonts w:hint="eastAsia"/>
                        </w:rPr>
                        <w:t>열</w:t>
                      </w:r>
                      <w:r>
                        <w:t>심히</w:t>
                      </w:r>
                      <w:r>
                        <w:rPr>
                          <w:rFonts w:hint="eastAsia"/>
                        </w:rPr>
                        <w:t xml:space="preserve"> 노</w:t>
                      </w:r>
                      <w:r>
                        <w:t>력하자</w:t>
                      </w:r>
                      <w:r>
                        <w:rPr>
                          <w:rFonts w:hint="eastAsia"/>
                        </w:rPr>
                        <w:t>. IT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분</w:t>
                      </w:r>
                      <w:r>
                        <w:t>야</w:t>
                      </w:r>
                      <w:r>
                        <w:rPr>
                          <w:rFonts w:hint="eastAsia"/>
                        </w:rPr>
                        <w:t>를 포</w:t>
                      </w:r>
                      <w:r>
                        <w:t>함한</w:t>
                      </w:r>
                      <w:r>
                        <w:rPr>
                          <w:rFonts w:hint="eastAsia"/>
                        </w:rPr>
                        <w:t xml:space="preserve"> 많</w:t>
                      </w:r>
                      <w:r>
                        <w:t>은</w:t>
                      </w:r>
                      <w:r>
                        <w:rPr>
                          <w:rFonts w:hint="eastAsia"/>
                        </w:rPr>
                        <w:t xml:space="preserve"> 분</w:t>
                      </w:r>
                      <w:r>
                        <w:t>야</w:t>
                      </w:r>
                      <w:r>
                        <w:rPr>
                          <w:rFonts w:hint="eastAsia"/>
                        </w:rPr>
                        <w:t>들</w:t>
                      </w:r>
                      <w:r>
                        <w:t>이</w:t>
                      </w:r>
                      <w:r>
                        <w:rPr>
                          <w:rFonts w:hint="eastAsia"/>
                        </w:rPr>
                        <w:t xml:space="preserve"> 천</w:t>
                      </w:r>
                      <w:r>
                        <w:t>재적</w:t>
                      </w:r>
                      <w:r>
                        <w:rPr>
                          <w:rFonts w:hint="eastAsia"/>
                        </w:rPr>
                        <w:t>인 재</w:t>
                      </w:r>
                      <w:r>
                        <w:t>능도</w:t>
                      </w:r>
                      <w:r>
                        <w:rPr>
                          <w:rFonts w:hint="eastAsia"/>
                        </w:rPr>
                        <w:t xml:space="preserve"> 중</w:t>
                      </w:r>
                      <w:r>
                        <w:t>요하지만</w:t>
                      </w:r>
                      <w:r>
                        <w:rPr>
                          <w:rFonts w:hint="eastAsia"/>
                        </w:rPr>
                        <w:t xml:space="preserve"> 노</w:t>
                      </w:r>
                      <w:r>
                        <w:t>력에</w:t>
                      </w:r>
                      <w:r>
                        <w:rPr>
                          <w:rFonts w:hint="eastAsia"/>
                        </w:rPr>
                        <w:t xml:space="preserve"> 의</w:t>
                      </w:r>
                      <w:r>
                        <w:t>해서</w:t>
                      </w:r>
                      <w:r>
                        <w:rPr>
                          <w:rFonts w:hint="eastAsia"/>
                        </w:rPr>
                        <w:t xml:space="preserve"> 이</w:t>
                      </w:r>
                      <w:r>
                        <w:t>룰</w:t>
                      </w:r>
                      <w:r>
                        <w:rPr>
                          <w:rFonts w:hint="eastAsia"/>
                        </w:rPr>
                        <w:t xml:space="preserve"> 수 있</w:t>
                      </w:r>
                      <w:r>
                        <w:t>는</w:t>
                      </w:r>
                      <w:r>
                        <w:rPr>
                          <w:rFonts w:hint="eastAsia"/>
                        </w:rPr>
                        <w:t xml:space="preserve"> 부</w:t>
                      </w:r>
                      <w:r>
                        <w:t>분들이</w:t>
                      </w:r>
                      <w:r>
                        <w:rPr>
                          <w:rFonts w:hint="eastAsia"/>
                        </w:rPr>
                        <w:t xml:space="preserve"> 많</w:t>
                      </w:r>
                      <w:r>
                        <w:t>기</w:t>
                      </w:r>
                      <w:r>
                        <w:rPr>
                          <w:rFonts w:hint="eastAsia"/>
                        </w:rPr>
                        <w:t xml:space="preserve"> 때</w:t>
                      </w:r>
                      <w:r>
                        <w:t>문에</w:t>
                      </w:r>
                      <w:r>
                        <w:rPr>
                          <w:rFonts w:hint="eastAsia"/>
                        </w:rPr>
                        <w:t xml:space="preserve"> 본</w:t>
                      </w:r>
                      <w:r>
                        <w:t>인의</w:t>
                      </w:r>
                      <w:r>
                        <w:rPr>
                          <w:rFonts w:hint="eastAsia"/>
                        </w:rPr>
                        <w:t xml:space="preserve"> 노</w:t>
                      </w:r>
                      <w:r>
                        <w:t>력</w:t>
                      </w:r>
                      <w:r>
                        <w:rPr>
                          <w:rFonts w:hint="eastAsia"/>
                        </w:rPr>
                        <w:t xml:space="preserve"> 여</w:t>
                      </w:r>
                      <w:r>
                        <w:t>하에</w:t>
                      </w:r>
                      <w:r>
                        <w:rPr>
                          <w:rFonts w:hint="eastAsia"/>
                        </w:rPr>
                        <w:t xml:space="preserve"> 많</w:t>
                      </w:r>
                      <w:r>
                        <w:t>은</w:t>
                      </w:r>
                      <w:r>
                        <w:rPr>
                          <w:rFonts w:hint="eastAsia"/>
                        </w:rPr>
                        <w:t xml:space="preserve"> 것</w:t>
                      </w:r>
                      <w:r>
                        <w:t>이</w:t>
                      </w:r>
                      <w:r>
                        <w:rPr>
                          <w:rFonts w:hint="eastAsia"/>
                        </w:rPr>
                        <w:t xml:space="preserve"> 달</w:t>
                      </w:r>
                      <w:r>
                        <w:t>려</w:t>
                      </w:r>
                      <w:r>
                        <w:rPr>
                          <w:rFonts w:hint="eastAsia"/>
                        </w:rPr>
                        <w:t xml:space="preserve"> 있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 xml:space="preserve">. </w:t>
                      </w:r>
                    </w:p>
                    <w:p w:rsidR="005E2B03" w:rsidRDefault="005E2B03" w:rsidP="00C171BC">
                      <w:pPr>
                        <w:pStyle w:val="11"/>
                        <w:ind w:firstLine="237"/>
                      </w:pPr>
                    </w:p>
                    <w:p w:rsidR="00E03D29" w:rsidRDefault="0073425D" w:rsidP="00C171BC">
                      <w:pPr>
                        <w:pStyle w:val="11"/>
                        <w:ind w:firstLine="237"/>
                      </w:pPr>
                      <w:r>
                        <w:rPr>
                          <w:rFonts w:hint="eastAsia"/>
                        </w:rPr>
                        <w:t>이</w:t>
                      </w:r>
                      <w:r>
                        <w:t>번</w:t>
                      </w:r>
                      <w:r>
                        <w:rPr>
                          <w:rFonts w:hint="eastAsia"/>
                        </w:rPr>
                        <w:t xml:space="preserve"> 기</w:t>
                      </w:r>
                      <w:r>
                        <w:t>사</w:t>
                      </w:r>
                      <w:r>
                        <w:rPr>
                          <w:rFonts w:hint="eastAsia"/>
                        </w:rPr>
                        <w:t>를</w:t>
                      </w:r>
                      <w:r w:rsidR="00E03D29">
                        <w:rPr>
                          <w:rFonts w:hint="eastAsia"/>
                        </w:rPr>
                        <w:t xml:space="preserve"> 쓰</w:t>
                      </w:r>
                      <w:r w:rsidR="00E03D29">
                        <w:t>면서</w:t>
                      </w:r>
                      <w:r w:rsidR="00E03D29">
                        <w:rPr>
                          <w:rFonts w:hint="eastAsia"/>
                        </w:rPr>
                        <w:t xml:space="preserve"> 방</w:t>
                      </w:r>
                      <w:r w:rsidR="00E03D29">
                        <w:t>학</w:t>
                      </w:r>
                      <w:r w:rsidR="00E03D29">
                        <w:rPr>
                          <w:rFonts w:hint="eastAsia"/>
                        </w:rPr>
                        <w:t xml:space="preserve"> 동</w:t>
                      </w:r>
                      <w:r w:rsidR="00E03D29">
                        <w:t>안</w:t>
                      </w:r>
                      <w:r w:rsidR="00E03D29">
                        <w:rPr>
                          <w:rFonts w:hint="eastAsia"/>
                        </w:rPr>
                        <w:t xml:space="preserve"> 공</w:t>
                      </w:r>
                      <w:r w:rsidR="00E03D29">
                        <w:t>부에</w:t>
                      </w:r>
                      <w:r w:rsidR="00E03D29">
                        <w:rPr>
                          <w:rFonts w:hint="eastAsia"/>
                        </w:rPr>
                        <w:t xml:space="preserve"> 손</w:t>
                      </w:r>
                      <w:r w:rsidR="00E03D29">
                        <w:t>도</w:t>
                      </w:r>
                      <w:r w:rsidR="00E03D29">
                        <w:rPr>
                          <w:rFonts w:hint="eastAsia"/>
                        </w:rPr>
                        <w:t xml:space="preserve"> 안</w:t>
                      </w:r>
                      <w:r w:rsidR="00E03D29">
                        <w:t>대고</w:t>
                      </w:r>
                      <w:r w:rsidR="00E03D29">
                        <w:rPr>
                          <w:rFonts w:hint="eastAsia"/>
                        </w:rPr>
                        <w:t xml:space="preserve"> 열</w:t>
                      </w:r>
                      <w:r w:rsidR="00E03D29">
                        <w:t>심히</w:t>
                      </w:r>
                      <w:r w:rsidR="00841080">
                        <w:rPr>
                          <w:rFonts w:hint="eastAsia"/>
                        </w:rPr>
                        <w:t xml:space="preserve"> </w:t>
                      </w:r>
                      <w:r w:rsidR="00E03D29">
                        <w:rPr>
                          <w:rFonts w:hint="eastAsia"/>
                        </w:rPr>
                        <w:t>자</w:t>
                      </w:r>
                      <w:r w:rsidR="00E03D29">
                        <w:t>기만</w:t>
                      </w:r>
                      <w:r w:rsidR="00E03D29">
                        <w:rPr>
                          <w:rFonts w:hint="eastAsia"/>
                        </w:rPr>
                        <w:t xml:space="preserve"> 한 필</w:t>
                      </w:r>
                      <w:r w:rsidR="00E03D29">
                        <w:t>자도</w:t>
                      </w:r>
                      <w:r w:rsidR="00E03D29">
                        <w:rPr>
                          <w:rFonts w:hint="eastAsia"/>
                        </w:rPr>
                        <w:t xml:space="preserve"> 반</w:t>
                      </w:r>
                      <w:r w:rsidR="00E03D29">
                        <w:t>성</w:t>
                      </w:r>
                      <w:r w:rsidR="00E03D29">
                        <w:rPr>
                          <w:rFonts w:hint="eastAsia"/>
                        </w:rPr>
                        <w:t xml:space="preserve"> 꽤</w:t>
                      </w:r>
                      <w:r w:rsidR="00E03D29">
                        <w:t>나</w:t>
                      </w:r>
                      <w:r w:rsidR="00E03D29">
                        <w:rPr>
                          <w:rFonts w:hint="eastAsia"/>
                        </w:rPr>
                        <w:t xml:space="preserve"> 했</w:t>
                      </w:r>
                      <w:r w:rsidR="00E03D29">
                        <w:t>다</w:t>
                      </w:r>
                      <w:r w:rsidR="00E03D29">
                        <w:rPr>
                          <w:rFonts w:hint="eastAsia"/>
                        </w:rPr>
                        <w:t>. 모</w:t>
                      </w:r>
                      <w:r w:rsidR="00E03D29">
                        <w:t>두들</w:t>
                      </w:r>
                      <w:r w:rsidR="00E03D29">
                        <w:rPr>
                          <w:rFonts w:hint="eastAsia"/>
                        </w:rPr>
                        <w:t xml:space="preserve"> 열</w:t>
                      </w:r>
                      <w:r w:rsidR="00E03D29">
                        <w:t>심히</w:t>
                      </w:r>
                      <w:r w:rsidR="00E03D29">
                        <w:rPr>
                          <w:rFonts w:hint="eastAsia"/>
                        </w:rPr>
                        <w:t xml:space="preserve"> 노</w:t>
                      </w:r>
                      <w:r w:rsidR="00E03D29">
                        <w:t>력해서</w:t>
                      </w:r>
                      <w:r w:rsidR="00E03D29">
                        <w:rPr>
                          <w:rFonts w:hint="eastAsia"/>
                        </w:rPr>
                        <w:t xml:space="preserve"> 원</w:t>
                      </w:r>
                      <w:r w:rsidR="00E03D29">
                        <w:t>하는</w:t>
                      </w:r>
                      <w:r w:rsidR="00E03D29">
                        <w:rPr>
                          <w:rFonts w:hint="eastAsia"/>
                        </w:rPr>
                        <w:t xml:space="preserve"> 바</w:t>
                      </w:r>
                      <w:r w:rsidR="00E03D29">
                        <w:t>를</w:t>
                      </w:r>
                      <w:r w:rsidR="00E03D29">
                        <w:rPr>
                          <w:rFonts w:hint="eastAsia"/>
                        </w:rPr>
                        <w:t xml:space="preserve"> 이</w:t>
                      </w:r>
                      <w:r w:rsidR="00E03D29">
                        <w:t>루도록</w:t>
                      </w:r>
                      <w:r w:rsidR="00E03D29">
                        <w:rPr>
                          <w:rFonts w:hint="eastAsia"/>
                        </w:rPr>
                        <w:t xml:space="preserve"> 하</w:t>
                      </w:r>
                      <w:r w:rsidR="00E03D29">
                        <w:t>자</w:t>
                      </w:r>
                      <w:r w:rsidR="00E03D29">
                        <w:rPr>
                          <w:rFonts w:hint="eastAsia"/>
                        </w:rPr>
                        <w:t>.</w:t>
                      </w:r>
                    </w:p>
                    <w:p w:rsidR="00C81609" w:rsidRDefault="00C81609" w:rsidP="00C171BC">
                      <w:pPr>
                        <w:pStyle w:val="11"/>
                        <w:ind w:firstLine="237"/>
                      </w:pPr>
                    </w:p>
                    <w:p w:rsidR="00E03D29" w:rsidRPr="00994848" w:rsidRDefault="00E03D29" w:rsidP="00CE4023">
                      <w:pPr>
                        <w:pStyle w:val="11"/>
                        <w:ind w:firstLine="237"/>
                      </w:pPr>
                      <w:r w:rsidRPr="00D415B7">
                        <w:rPr>
                          <w:rFonts w:hint="eastAsia"/>
                        </w:rPr>
                        <w:t>지</w:t>
                      </w:r>
                      <w:r w:rsidRPr="00D415B7">
                        <w:t>면을</w:t>
                      </w:r>
                      <w:r w:rsidRPr="00D415B7">
                        <w:rPr>
                          <w:rFonts w:hint="eastAsia"/>
                        </w:rPr>
                        <w:t xml:space="preserve"> 할</w:t>
                      </w:r>
                      <w:r w:rsidRPr="00D415B7">
                        <w:t>애해준</w:t>
                      </w:r>
                      <w:r w:rsidRPr="00D415B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C171BC">
                        <w:rPr>
                          <w:rFonts w:ascii="서울한강체 EB" w:eastAsia="서울한강체 EB" w:hAnsi="서울한강체 EB" w:hint="eastAsia"/>
                          <w:sz w:val="36"/>
                        </w:rPr>
                        <w:t>갇</w:t>
                      </w:r>
                      <w:r w:rsidRPr="00C171BC">
                        <w:rPr>
                          <w:rFonts w:ascii="서울한강체 EB" w:eastAsia="서울한강체 EB" w:hAnsi="서울한강체 EB"/>
                          <w:sz w:val="36"/>
                        </w:rPr>
                        <w:t>재흠</w:t>
                      </w:r>
                      <w:r w:rsidRPr="00D415B7">
                        <w:t>에게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감</w:t>
                      </w:r>
                      <w:r>
                        <w:t>사의</w:t>
                      </w:r>
                      <w:r>
                        <w:rPr>
                          <w:rFonts w:hint="eastAsia"/>
                        </w:rPr>
                        <w:t xml:space="preserve"> 말</w:t>
                      </w:r>
                      <w:r>
                        <w:t>을</w:t>
                      </w:r>
                      <w:r>
                        <w:rPr>
                          <w:rFonts w:hint="eastAsia"/>
                        </w:rPr>
                        <w:t xml:space="preserve"> 전한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 xml:space="preserve">                 </w:t>
                      </w:r>
                      <w:r w:rsidRPr="00C171BC">
                        <w:rPr>
                          <w:rFonts w:hint="eastAsia"/>
                          <w:sz w:val="40"/>
                        </w:rPr>
                        <w:t>↓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bookmarkStart w:id="0" w:name="_GoBack"/>
    <w:p w:rsidR="00433D9B" w:rsidRDefault="00C171BC" w:rsidP="0065314E">
      <w:pPr>
        <w:tabs>
          <w:tab w:val="left" w:pos="3300"/>
        </w:tabs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008CC5CB" wp14:editId="338CA775">
                <wp:simplePos x="0" y="0"/>
                <wp:positionH relativeFrom="margin">
                  <wp:posOffset>4821878</wp:posOffset>
                </wp:positionH>
                <wp:positionV relativeFrom="paragraph">
                  <wp:posOffset>177800</wp:posOffset>
                </wp:positionV>
                <wp:extent cx="914400" cy="1489710"/>
                <wp:effectExtent l="0" t="0" r="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1489710"/>
                          <a:chOff x="0" y="0"/>
                          <a:chExt cx="914400" cy="148971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91" t="21235" r="62060" b="21857"/>
                          <a:stretch/>
                        </pic:blipFill>
                        <pic:spPr bwMode="auto">
                          <a:xfrm>
                            <a:off x="47625" y="0"/>
                            <a:ext cx="819150" cy="1276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0" y="1323975"/>
                            <a:ext cx="914400" cy="1657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E03D29" w:rsidRPr="00ED6927" w:rsidRDefault="00E03D29" w:rsidP="00752400">
                              <w:pPr>
                                <w:pStyle w:val="a7"/>
                                <w:jc w:val="center"/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ED692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>갇</w:t>
                              </w:r>
                              <w:r w:rsidRPr="00ED692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재흠의</w:t>
                              </w:r>
                              <w:r w:rsidRPr="00ED692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 xml:space="preserve"> 용</w:t>
                              </w:r>
                              <w:r w:rsidRPr="00ED692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8CC5CB" id="Group 26" o:spid="_x0000_s1057" style="position:absolute;margin-left:379.7pt;margin-top:14pt;width:1in;height:117.3pt;z-index:251707392;mso-position-horizontal-relative:margin" coordsize="9144,148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">
                <v:shape id="Picture 10" o:spid="_x0000_s1058" type="#_x0000_t75" style="position:absolute;left:476;width:8191;height:12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6x+rfGAAAA2wAAAA8AAABkcnMvZG93bnJldi54bWxEj0FrwkAQhe+F/odlCr3VjVJFoqtYS6FY&#10;KTV68DhkxyQ2O5tmV5P+e+dQ6G2G9+a9b+bL3tXqSm2oPBsYDhJQxLm3FRcGDvu3pymoEJEt1p7J&#10;wC8FWC7u7+aYWt/xjq5ZLJSEcEjRQBljk2od8pIchoFviEU7+dZhlLUttG2xk3BX61GSTLTDiqWh&#10;xIbWJeXf2cUZOH6+ZpOXrvva4Ha8cfb8/PFzOhrz+NCvZqAi9fHf/Hf9bgVf6OUXGUAvb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rH6t8YAAADbAAAADwAAAAAAAAAAAAAA&#10;AACfAgAAZHJzL2Rvd25yZXYueG1sUEsFBgAAAAAEAAQA9wAAAJIDAAAAAA==&#10;">
                  <v:imagedata r:id="rId24" o:title="" croptop="13917f" cropbottom="14324f" cropleft="8907f" cropright="40672f"/>
                  <v:path arrowok="t"/>
                </v:shape>
                <v:shape id="Text Box 11" o:spid="_x0000_s1059" type="#_x0000_t202" style="position:absolute;top:13239;width:9144;height:1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0+XcMA&#10;AADbAAAADwAAAGRycy9kb3ducmV2LnhtbERPTWsCMRC9F/ofwhS8lJrVipTVKCItWC/i6sXbsBk3&#10;224mS5LV9d+bQsHbPN7nzJe9bcSFfKgdKxgNMxDEpdM1VwqOh6+3DxAhImtsHJOCGwVYLp6f5phr&#10;d+U9XYpYiRTCIUcFJsY2lzKUhiyGoWuJE3d23mJM0FdSe7ymcNvIcZZNpcWaU4PBltaGyt+iswp2&#10;k9POvHbnz+1q8u6/j916+lMVSg1e+tUMRKQ+PsT/7o1O80fw90s6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0+XcMAAADbAAAADwAAAAAAAAAAAAAAAACYAgAAZHJzL2Rv&#10;d25yZXYueG1sUEsFBgAAAAAEAAQA9QAAAIgDAAAAAA==&#10;" stroked="f">
                  <v:textbox style="mso-fit-shape-to-text:t" inset="0,0,0,0">
                    <w:txbxContent>
                      <w:p w:rsidR="00E03D29" w:rsidRPr="00ED6927" w:rsidRDefault="00E03D29" w:rsidP="00752400">
                        <w:pPr>
                          <w:pStyle w:val="a7"/>
                          <w:jc w:val="center"/>
                          <w:rPr>
                            <w:rFonts w:ascii="서울남산체 B" w:eastAsia="서울남산체 B" w:hAnsi="서울남산체 B" w:cs="함초롬돋움"/>
                            <w:b w:val="0"/>
                            <w:noProof/>
                            <w:sz w:val="24"/>
                            <w:szCs w:val="24"/>
                          </w:rPr>
                        </w:pPr>
                        <w:r w:rsidRPr="00ED692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>갇</w:t>
                        </w:r>
                        <w:r w:rsidRPr="00ED692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재흠의</w:t>
                        </w:r>
                        <w:r w:rsidRPr="00ED692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 xml:space="preserve"> 용</w:t>
                        </w:r>
                        <w:r w:rsidRPr="00ED692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안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bookmarkEnd w:id="0"/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433D9B" w:rsidRDefault="00433D9B" w:rsidP="0065314E">
      <w:pPr>
        <w:tabs>
          <w:tab w:val="left" w:pos="3300"/>
        </w:tabs>
        <w:rPr>
          <w:lang w:val="en-US"/>
        </w:rPr>
      </w:pPr>
    </w:p>
    <w:p w:rsidR="00664743" w:rsidRPr="004E1A80" w:rsidRDefault="00664743" w:rsidP="00507CCE">
      <w:pPr>
        <w:tabs>
          <w:tab w:val="left" w:pos="3300"/>
        </w:tabs>
        <w:rPr>
          <w:lang w:val="en-US"/>
        </w:rPr>
      </w:pPr>
    </w:p>
    <w:sectPr w:rsidR="00664743" w:rsidRPr="004E1A80" w:rsidSect="00F3350A">
      <w:footerReference w:type="default" r:id="rId25"/>
      <w:pgSz w:w="11906" w:h="16838"/>
      <w:pgMar w:top="0" w:right="964" w:bottom="0" w:left="964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14B5" w:rsidRDefault="00F014B5">
      <w:r>
        <w:separator/>
      </w:r>
    </w:p>
  </w:endnote>
  <w:endnote w:type="continuationSeparator" w:id="0">
    <w:p w:rsidR="00F014B5" w:rsidRDefault="00F01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  <w:embedRegular r:id="rId1" w:subsetted="1" w:fontKey="{D3B5FF38-4992-4E73-90D5-5396D1763F0D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2" w:fontKey="{C74B7DD0-2DDB-4A16-A5C7-6FEC46C06A98}"/>
    <w:embedBold r:id="rId3" w:fontKey="{8870EB52-41C5-421A-B852-328EC49F2FC2}"/>
  </w:font>
  <w:font w:name="서울한강체 L">
    <w:panose1 w:val="02020603020101020101"/>
    <w:charset w:val="81"/>
    <w:family w:val="roman"/>
    <w:pitch w:val="variable"/>
    <w:sig w:usb0="800003A7" w:usb1="39D7FCFB" w:usb2="00000014" w:usb3="00000000" w:csb0="00080001" w:csb1="00000000"/>
    <w:embedRegular r:id="rId4" w:subsetted="1" w:fontKey="{207CB96C-B6DD-4632-9B36-D58F09121708}"/>
  </w:font>
  <w:font w:name="문체부 쓰기 정체">
    <w:panose1 w:val="02030609000101010101"/>
    <w:charset w:val="81"/>
    <w:family w:val="roman"/>
    <w:pitch w:val="fixed"/>
    <w:sig w:usb0="00000001" w:usb1="09060000" w:usb2="00000010" w:usb3="00000000" w:csb0="00080000" w:csb1="00000000"/>
  </w:font>
  <w:font w:name="서울한강체 EB">
    <w:panose1 w:val="02020603020101020101"/>
    <w:charset w:val="81"/>
    <w:family w:val="roman"/>
    <w:pitch w:val="variable"/>
    <w:sig w:usb0="800003A7" w:usb1="39D7FCFB" w:usb2="00000014" w:usb3="00000000" w:csb0="00080001" w:csb1="00000000"/>
    <w:embedRegular r:id="rId5" w:subsetted="1" w:fontKey="{A98330B9-7AF1-401B-B52F-6D9883934B3A}"/>
    <w:embedBold r:id="rId6" w:subsetted="1" w:fontKey="{2BA35EBC-6EAA-4827-83B7-B184CB4F468E}"/>
  </w:font>
  <w:font w:name="나눔고딕코딩">
    <w:panose1 w:val="020D0009000000000000"/>
    <w:charset w:val="81"/>
    <w:family w:val="modern"/>
    <w:pitch w:val="fixed"/>
    <w:sig w:usb0="800002A7" w:usb1="29D7FCFB" w:usb2="00000010" w:usb3="00000000" w:csb0="0008000D" w:csb1="00000000"/>
  </w:font>
  <w:font w:name="서울남산체 B">
    <w:panose1 w:val="02020603020101020101"/>
    <w:charset w:val="81"/>
    <w:family w:val="roman"/>
    <w:pitch w:val="variable"/>
    <w:sig w:usb0="800003A7" w:usb1="39D7FCFB" w:usb2="00000014" w:usb3="00000000" w:csb0="00080001" w:csb1="00000000"/>
    <w:embedRegular r:id="rId7" w:subsetted="1" w:fontKey="{988750B3-D345-4CAB-A7AF-4CD03402AE34}"/>
  </w:font>
  <w:font w:name="THIN">
    <w:panose1 w:val="02000500000000000000"/>
    <w:charset w:val="00"/>
    <w:family w:val="auto"/>
    <w:pitch w:val="variable"/>
    <w:sig w:usb0="800000A7" w:usb1="5000004A" w:usb2="00000000" w:usb3="00000000" w:csb0="00000001" w:csb1="00000000"/>
    <w:embedRegular r:id="rId8" w:fontKey="{772C35E5-EDC1-4442-9B8D-2723CB6F7EA0}"/>
    <w:embedBold r:id="rId9" w:fontKey="{6F71C48B-ECF2-4EA5-9D45-9C97F3B45CAE}"/>
  </w:font>
  <w:font w:name="210 동화책 R">
    <w:panose1 w:val="02020603020101020101"/>
    <w:charset w:val="81"/>
    <w:family w:val="roman"/>
    <w:pitch w:val="variable"/>
    <w:sig w:usb0="800002A7" w:usb1="09D77CF9" w:usb2="00000010" w:usb3="00000000" w:csb0="00080001" w:csb1="00000000"/>
    <w:embedRegular r:id="rId10" w:subsetted="1" w:fontKey="{C9E2A61B-8D05-4ADA-9546-83FBD6B9DB58}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3D29" w:rsidRPr="00B3059B" w:rsidRDefault="00E03D29" w:rsidP="001F748F">
    <w:pPr>
      <w:pStyle w:val="a4"/>
      <w:tabs>
        <w:tab w:val="clear" w:pos="4677"/>
        <w:tab w:val="center" w:pos="2160"/>
      </w:tabs>
      <w:ind w:left="540" w:right="540"/>
      <w:jc w:val="right"/>
      <w:rPr>
        <w:rFonts w:ascii="Verdana" w:hAnsi="Verdana"/>
        <w:noProof/>
        <w:lang w:val="en-US"/>
      </w:rPr>
    </w:pPr>
    <w:r w:rsidRPr="00B3059B">
      <w:rPr>
        <w:rFonts w:ascii="Verdana" w:hAnsi="Verdana"/>
        <w:noProof/>
        <w:lang w:val="en-US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228600</wp:posOffset>
              </wp:positionH>
              <wp:positionV relativeFrom="paragraph">
                <wp:posOffset>-123190</wp:posOffset>
              </wp:positionV>
              <wp:extent cx="7086600" cy="0"/>
              <wp:effectExtent l="9525" t="5080" r="9525" b="13970"/>
              <wp:wrapNone/>
              <wp:docPr id="1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0866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AC45FA" id="Line 7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pt,-9.7pt" to="8in,-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Y31EQ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"/>
          </w:pict>
        </mc:Fallback>
      </mc:AlternateContent>
    </w:r>
    <w:r w:rsidRPr="00B3059B">
      <w:rPr>
        <w:rFonts w:ascii="Verdana" w:hAnsi="Verdana"/>
        <w:noProof/>
        <w:lang w:val="en-US"/>
      </w:rPr>
      <w:t xml:space="preserve"> </w:t>
    </w:r>
    <w:r w:rsidRPr="00B3059B">
      <w:rPr>
        <w:rFonts w:ascii="Verdana" w:hAnsi="Verdana"/>
        <w:noProof/>
        <w:lang w:val="en-US"/>
      </w:rPr>
      <w:fldChar w:fldCharType="begin"/>
    </w:r>
    <w:r w:rsidRPr="00B3059B">
      <w:rPr>
        <w:rFonts w:ascii="Verdana" w:hAnsi="Verdana"/>
        <w:noProof/>
        <w:lang w:val="en-US"/>
      </w:rPr>
      <w:instrText xml:space="preserve"> PAGE </w:instrText>
    </w:r>
    <w:r w:rsidRPr="00B3059B">
      <w:rPr>
        <w:rFonts w:ascii="Verdana" w:hAnsi="Verdana"/>
        <w:noProof/>
        <w:lang w:val="en-US"/>
      </w:rPr>
      <w:fldChar w:fldCharType="separate"/>
    </w:r>
    <w:r w:rsidR="007F0DE5">
      <w:rPr>
        <w:rFonts w:ascii="Verdana" w:hAnsi="Verdana"/>
        <w:noProof/>
        <w:lang w:val="en-US"/>
      </w:rPr>
      <w:t>4</w:t>
    </w:r>
    <w:r w:rsidRPr="00B3059B">
      <w:rPr>
        <w:rFonts w:ascii="Verdana" w:hAnsi="Verdana"/>
        <w:noProof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14B5" w:rsidRDefault="00F014B5">
      <w:r>
        <w:separator/>
      </w:r>
    </w:p>
  </w:footnote>
  <w:footnote w:type="continuationSeparator" w:id="0">
    <w:p w:rsidR="00F014B5" w:rsidRDefault="00F014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A3D0E3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55CD55B7"/>
    <w:multiLevelType w:val="hybridMultilevel"/>
    <w:tmpl w:val="CB029B7C"/>
    <w:lvl w:ilvl="0" w:tplc="D3784920">
      <w:start w:val="3417"/>
      <w:numFmt w:val="bullet"/>
      <w:lvlText w:val="-"/>
      <w:lvlJc w:val="left"/>
      <w:pPr>
        <w:ind w:left="760" w:hanging="360"/>
      </w:pPr>
      <w:rPr>
        <w:rFonts w:ascii="함초롬돋움" w:eastAsia="함초롬돋움" w:hAnsi="함초롬돋움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69BE608B"/>
    <w:multiLevelType w:val="hybridMultilevel"/>
    <w:tmpl w:val="88C0A07C"/>
    <w:lvl w:ilvl="0" w:tplc="92429758">
      <w:numFmt w:val="bullet"/>
      <w:lvlText w:val="-"/>
      <w:lvlJc w:val="left"/>
      <w:pPr>
        <w:ind w:left="476" w:hanging="360"/>
      </w:pPr>
      <w:rPr>
        <w:rFonts w:ascii="함초롬돋움" w:eastAsia="함초롬돋움" w:hAnsi="함초롬돋움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9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6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embedTrueType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>
      <o:colormru v:ext="edit" colors="#f3f3f3,#e9f2f1,#f8ed9a,#f0d620,#f4e156,#f3f8fb,#fefaef,#f9f9f7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DE1"/>
    <w:rsid w:val="00000139"/>
    <w:rsid w:val="000012D2"/>
    <w:rsid w:val="00001C2E"/>
    <w:rsid w:val="000022A6"/>
    <w:rsid w:val="00003B49"/>
    <w:rsid w:val="00006C3E"/>
    <w:rsid w:val="00010942"/>
    <w:rsid w:val="00015529"/>
    <w:rsid w:val="00016FDF"/>
    <w:rsid w:val="00017C6C"/>
    <w:rsid w:val="000245BC"/>
    <w:rsid w:val="000275F8"/>
    <w:rsid w:val="000303FC"/>
    <w:rsid w:val="000316EF"/>
    <w:rsid w:val="000420C6"/>
    <w:rsid w:val="00042B66"/>
    <w:rsid w:val="00043143"/>
    <w:rsid w:val="000517C6"/>
    <w:rsid w:val="0005220D"/>
    <w:rsid w:val="000536A0"/>
    <w:rsid w:val="00060C1B"/>
    <w:rsid w:val="000648FB"/>
    <w:rsid w:val="00066A13"/>
    <w:rsid w:val="00067651"/>
    <w:rsid w:val="00070244"/>
    <w:rsid w:val="00073085"/>
    <w:rsid w:val="00074579"/>
    <w:rsid w:val="00074C65"/>
    <w:rsid w:val="00093954"/>
    <w:rsid w:val="00094E54"/>
    <w:rsid w:val="00096E4C"/>
    <w:rsid w:val="00096F7B"/>
    <w:rsid w:val="000A0B9C"/>
    <w:rsid w:val="000A0E5C"/>
    <w:rsid w:val="000A0F92"/>
    <w:rsid w:val="000A3110"/>
    <w:rsid w:val="000A43FB"/>
    <w:rsid w:val="000A4931"/>
    <w:rsid w:val="000B3C23"/>
    <w:rsid w:val="000C2FBB"/>
    <w:rsid w:val="000C71CE"/>
    <w:rsid w:val="000D0022"/>
    <w:rsid w:val="000D04D4"/>
    <w:rsid w:val="000D1A6B"/>
    <w:rsid w:val="000D4DBB"/>
    <w:rsid w:val="000E01E8"/>
    <w:rsid w:val="000E032B"/>
    <w:rsid w:val="000F5277"/>
    <w:rsid w:val="000F66A5"/>
    <w:rsid w:val="000F66A7"/>
    <w:rsid w:val="001005CC"/>
    <w:rsid w:val="0010060F"/>
    <w:rsid w:val="00102B9B"/>
    <w:rsid w:val="001059E5"/>
    <w:rsid w:val="00111EB8"/>
    <w:rsid w:val="0011665E"/>
    <w:rsid w:val="001255D6"/>
    <w:rsid w:val="0012649D"/>
    <w:rsid w:val="0013084B"/>
    <w:rsid w:val="00131533"/>
    <w:rsid w:val="001342FA"/>
    <w:rsid w:val="00134626"/>
    <w:rsid w:val="00134BB6"/>
    <w:rsid w:val="00136FE7"/>
    <w:rsid w:val="0013719B"/>
    <w:rsid w:val="00142FC4"/>
    <w:rsid w:val="00146E8B"/>
    <w:rsid w:val="00151359"/>
    <w:rsid w:val="001542F8"/>
    <w:rsid w:val="0016047D"/>
    <w:rsid w:val="00164CC2"/>
    <w:rsid w:val="00164EF3"/>
    <w:rsid w:val="00165B6E"/>
    <w:rsid w:val="00167E9E"/>
    <w:rsid w:val="00170756"/>
    <w:rsid w:val="00171CE0"/>
    <w:rsid w:val="0017274C"/>
    <w:rsid w:val="00173E3B"/>
    <w:rsid w:val="00182F45"/>
    <w:rsid w:val="00185D4F"/>
    <w:rsid w:val="00194C8A"/>
    <w:rsid w:val="001A003B"/>
    <w:rsid w:val="001A0BAA"/>
    <w:rsid w:val="001A17BC"/>
    <w:rsid w:val="001A1D71"/>
    <w:rsid w:val="001A7BB6"/>
    <w:rsid w:val="001B0397"/>
    <w:rsid w:val="001B4FF5"/>
    <w:rsid w:val="001B5356"/>
    <w:rsid w:val="001B5DD0"/>
    <w:rsid w:val="001B7366"/>
    <w:rsid w:val="001B7392"/>
    <w:rsid w:val="001B7795"/>
    <w:rsid w:val="001C20C0"/>
    <w:rsid w:val="001C2776"/>
    <w:rsid w:val="001D4426"/>
    <w:rsid w:val="001D6E78"/>
    <w:rsid w:val="001E124C"/>
    <w:rsid w:val="001E319B"/>
    <w:rsid w:val="001F1A65"/>
    <w:rsid w:val="001F748F"/>
    <w:rsid w:val="0020149D"/>
    <w:rsid w:val="0020400D"/>
    <w:rsid w:val="00213C7E"/>
    <w:rsid w:val="00215EC8"/>
    <w:rsid w:val="002178D2"/>
    <w:rsid w:val="00223C3B"/>
    <w:rsid w:val="00223D41"/>
    <w:rsid w:val="00224093"/>
    <w:rsid w:val="002242ED"/>
    <w:rsid w:val="002329F6"/>
    <w:rsid w:val="002434AD"/>
    <w:rsid w:val="00245226"/>
    <w:rsid w:val="00250BD6"/>
    <w:rsid w:val="002516E8"/>
    <w:rsid w:val="0025226C"/>
    <w:rsid w:val="002574A9"/>
    <w:rsid w:val="002621AF"/>
    <w:rsid w:val="00277119"/>
    <w:rsid w:val="00277ADB"/>
    <w:rsid w:val="002877B9"/>
    <w:rsid w:val="00292A01"/>
    <w:rsid w:val="00292A0E"/>
    <w:rsid w:val="00292EDF"/>
    <w:rsid w:val="00292F2E"/>
    <w:rsid w:val="00294C6A"/>
    <w:rsid w:val="002A12FA"/>
    <w:rsid w:val="002A2589"/>
    <w:rsid w:val="002A62BE"/>
    <w:rsid w:val="002A6FDD"/>
    <w:rsid w:val="002A7E65"/>
    <w:rsid w:val="002B4DE6"/>
    <w:rsid w:val="002B4EFD"/>
    <w:rsid w:val="002B68AD"/>
    <w:rsid w:val="002B7F73"/>
    <w:rsid w:val="002C5716"/>
    <w:rsid w:val="002C5F0C"/>
    <w:rsid w:val="002C7F18"/>
    <w:rsid w:val="002D012F"/>
    <w:rsid w:val="002D120A"/>
    <w:rsid w:val="002D2E2F"/>
    <w:rsid w:val="002D5BD5"/>
    <w:rsid w:val="002E074E"/>
    <w:rsid w:val="002E6195"/>
    <w:rsid w:val="002E64F6"/>
    <w:rsid w:val="002E785A"/>
    <w:rsid w:val="002F1224"/>
    <w:rsid w:val="002F18C2"/>
    <w:rsid w:val="002F2A24"/>
    <w:rsid w:val="002F767D"/>
    <w:rsid w:val="002F789A"/>
    <w:rsid w:val="00322498"/>
    <w:rsid w:val="0032480B"/>
    <w:rsid w:val="00326EB7"/>
    <w:rsid w:val="00327243"/>
    <w:rsid w:val="003276D5"/>
    <w:rsid w:val="00333663"/>
    <w:rsid w:val="003350CA"/>
    <w:rsid w:val="00336DF9"/>
    <w:rsid w:val="0033799B"/>
    <w:rsid w:val="003461E6"/>
    <w:rsid w:val="00346394"/>
    <w:rsid w:val="00347132"/>
    <w:rsid w:val="003476B5"/>
    <w:rsid w:val="0035562D"/>
    <w:rsid w:val="00360EC5"/>
    <w:rsid w:val="0036517B"/>
    <w:rsid w:val="00366DBA"/>
    <w:rsid w:val="00366E5C"/>
    <w:rsid w:val="00367869"/>
    <w:rsid w:val="00367E25"/>
    <w:rsid w:val="00370572"/>
    <w:rsid w:val="00370C08"/>
    <w:rsid w:val="003732F9"/>
    <w:rsid w:val="00373F07"/>
    <w:rsid w:val="00381FD6"/>
    <w:rsid w:val="00382F43"/>
    <w:rsid w:val="00384CF6"/>
    <w:rsid w:val="00390CB6"/>
    <w:rsid w:val="00391080"/>
    <w:rsid w:val="00394378"/>
    <w:rsid w:val="00395EC7"/>
    <w:rsid w:val="003A4A0F"/>
    <w:rsid w:val="003A7E03"/>
    <w:rsid w:val="003B13C0"/>
    <w:rsid w:val="003B1759"/>
    <w:rsid w:val="003B1E5F"/>
    <w:rsid w:val="003B1E6E"/>
    <w:rsid w:val="003C129D"/>
    <w:rsid w:val="003C1318"/>
    <w:rsid w:val="003C3955"/>
    <w:rsid w:val="003E2198"/>
    <w:rsid w:val="003E3141"/>
    <w:rsid w:val="003E5559"/>
    <w:rsid w:val="003F0C89"/>
    <w:rsid w:val="003F320B"/>
    <w:rsid w:val="003F6D7A"/>
    <w:rsid w:val="00407995"/>
    <w:rsid w:val="00416E86"/>
    <w:rsid w:val="00421AF4"/>
    <w:rsid w:val="00422E19"/>
    <w:rsid w:val="0042384E"/>
    <w:rsid w:val="00430A2C"/>
    <w:rsid w:val="00430C54"/>
    <w:rsid w:val="00430FDD"/>
    <w:rsid w:val="00433D9B"/>
    <w:rsid w:val="00434804"/>
    <w:rsid w:val="00435C96"/>
    <w:rsid w:val="0043768D"/>
    <w:rsid w:val="00442027"/>
    <w:rsid w:val="00446ECC"/>
    <w:rsid w:val="0044758A"/>
    <w:rsid w:val="00454474"/>
    <w:rsid w:val="0045662C"/>
    <w:rsid w:val="00456D40"/>
    <w:rsid w:val="00457580"/>
    <w:rsid w:val="00460C11"/>
    <w:rsid w:val="004616E1"/>
    <w:rsid w:val="00461992"/>
    <w:rsid w:val="004624EA"/>
    <w:rsid w:val="004670FB"/>
    <w:rsid w:val="00467C22"/>
    <w:rsid w:val="00467D84"/>
    <w:rsid w:val="0047342F"/>
    <w:rsid w:val="00473477"/>
    <w:rsid w:val="00474C34"/>
    <w:rsid w:val="0048171C"/>
    <w:rsid w:val="00481A8B"/>
    <w:rsid w:val="00481BAC"/>
    <w:rsid w:val="004821D3"/>
    <w:rsid w:val="004841A3"/>
    <w:rsid w:val="00493ADB"/>
    <w:rsid w:val="0049454E"/>
    <w:rsid w:val="00496019"/>
    <w:rsid w:val="00497125"/>
    <w:rsid w:val="004A4383"/>
    <w:rsid w:val="004A6142"/>
    <w:rsid w:val="004A61C2"/>
    <w:rsid w:val="004A65AB"/>
    <w:rsid w:val="004A73BF"/>
    <w:rsid w:val="004A749B"/>
    <w:rsid w:val="004B490A"/>
    <w:rsid w:val="004C184A"/>
    <w:rsid w:val="004C3BB7"/>
    <w:rsid w:val="004C3E88"/>
    <w:rsid w:val="004D1C06"/>
    <w:rsid w:val="004D29B8"/>
    <w:rsid w:val="004D2D2E"/>
    <w:rsid w:val="004D346D"/>
    <w:rsid w:val="004D5110"/>
    <w:rsid w:val="004D6504"/>
    <w:rsid w:val="004D6E88"/>
    <w:rsid w:val="004D70F6"/>
    <w:rsid w:val="004E018B"/>
    <w:rsid w:val="004E1A80"/>
    <w:rsid w:val="004E52D7"/>
    <w:rsid w:val="004E6E50"/>
    <w:rsid w:val="004E737D"/>
    <w:rsid w:val="004F0523"/>
    <w:rsid w:val="004F08C3"/>
    <w:rsid w:val="004F5640"/>
    <w:rsid w:val="004F6FD5"/>
    <w:rsid w:val="004F7EFD"/>
    <w:rsid w:val="00504840"/>
    <w:rsid w:val="0050558C"/>
    <w:rsid w:val="00506282"/>
    <w:rsid w:val="0050629B"/>
    <w:rsid w:val="00506FF9"/>
    <w:rsid w:val="00507CCE"/>
    <w:rsid w:val="00511AA1"/>
    <w:rsid w:val="00511E35"/>
    <w:rsid w:val="00516457"/>
    <w:rsid w:val="00520835"/>
    <w:rsid w:val="005253C0"/>
    <w:rsid w:val="0053000A"/>
    <w:rsid w:val="0053062A"/>
    <w:rsid w:val="00531358"/>
    <w:rsid w:val="005316C5"/>
    <w:rsid w:val="00532C41"/>
    <w:rsid w:val="005434FA"/>
    <w:rsid w:val="0054585C"/>
    <w:rsid w:val="00546020"/>
    <w:rsid w:val="00546162"/>
    <w:rsid w:val="0055758E"/>
    <w:rsid w:val="005577E1"/>
    <w:rsid w:val="0057211F"/>
    <w:rsid w:val="005823DC"/>
    <w:rsid w:val="00586AE9"/>
    <w:rsid w:val="00591E11"/>
    <w:rsid w:val="00595D9A"/>
    <w:rsid w:val="005A091E"/>
    <w:rsid w:val="005A100D"/>
    <w:rsid w:val="005A345E"/>
    <w:rsid w:val="005B14D7"/>
    <w:rsid w:val="005B2E55"/>
    <w:rsid w:val="005B32DD"/>
    <w:rsid w:val="005B38CC"/>
    <w:rsid w:val="005B4E31"/>
    <w:rsid w:val="005B5559"/>
    <w:rsid w:val="005C085D"/>
    <w:rsid w:val="005C21A7"/>
    <w:rsid w:val="005C3B92"/>
    <w:rsid w:val="005C5D0F"/>
    <w:rsid w:val="005C763A"/>
    <w:rsid w:val="005D5995"/>
    <w:rsid w:val="005E157A"/>
    <w:rsid w:val="005E2B03"/>
    <w:rsid w:val="005E7452"/>
    <w:rsid w:val="005F05BC"/>
    <w:rsid w:val="005F2AA6"/>
    <w:rsid w:val="005F74EB"/>
    <w:rsid w:val="00602148"/>
    <w:rsid w:val="006022AD"/>
    <w:rsid w:val="00613870"/>
    <w:rsid w:val="0061439D"/>
    <w:rsid w:val="00615ADE"/>
    <w:rsid w:val="0061708F"/>
    <w:rsid w:val="00620AD1"/>
    <w:rsid w:val="00621407"/>
    <w:rsid w:val="00624797"/>
    <w:rsid w:val="00626387"/>
    <w:rsid w:val="00627DF8"/>
    <w:rsid w:val="0063523D"/>
    <w:rsid w:val="00636F1E"/>
    <w:rsid w:val="00637455"/>
    <w:rsid w:val="0064139C"/>
    <w:rsid w:val="0064352F"/>
    <w:rsid w:val="00643B85"/>
    <w:rsid w:val="006447CC"/>
    <w:rsid w:val="00646D78"/>
    <w:rsid w:val="006471AC"/>
    <w:rsid w:val="0065314E"/>
    <w:rsid w:val="0066073B"/>
    <w:rsid w:val="00664743"/>
    <w:rsid w:val="006676FA"/>
    <w:rsid w:val="00670B42"/>
    <w:rsid w:val="0067178C"/>
    <w:rsid w:val="006721EB"/>
    <w:rsid w:val="006725B1"/>
    <w:rsid w:val="00673DB7"/>
    <w:rsid w:val="00673FE7"/>
    <w:rsid w:val="00675DD7"/>
    <w:rsid w:val="00676C73"/>
    <w:rsid w:val="00683562"/>
    <w:rsid w:val="006836C4"/>
    <w:rsid w:val="00686529"/>
    <w:rsid w:val="00690AC2"/>
    <w:rsid w:val="00692D78"/>
    <w:rsid w:val="0069375B"/>
    <w:rsid w:val="0069377D"/>
    <w:rsid w:val="0069445E"/>
    <w:rsid w:val="006963E6"/>
    <w:rsid w:val="006A366A"/>
    <w:rsid w:val="006A6B4E"/>
    <w:rsid w:val="006B053E"/>
    <w:rsid w:val="006B1905"/>
    <w:rsid w:val="006B19B5"/>
    <w:rsid w:val="006B3443"/>
    <w:rsid w:val="006B3EEE"/>
    <w:rsid w:val="006B6030"/>
    <w:rsid w:val="006C02F4"/>
    <w:rsid w:val="006D3D8D"/>
    <w:rsid w:val="006D615F"/>
    <w:rsid w:val="006E0CC3"/>
    <w:rsid w:val="006E36F7"/>
    <w:rsid w:val="006E55A7"/>
    <w:rsid w:val="006E562D"/>
    <w:rsid w:val="006F0DC7"/>
    <w:rsid w:val="006F3110"/>
    <w:rsid w:val="006F48F7"/>
    <w:rsid w:val="006F49A6"/>
    <w:rsid w:val="006F66C7"/>
    <w:rsid w:val="006F722D"/>
    <w:rsid w:val="00700F75"/>
    <w:rsid w:val="00705DDC"/>
    <w:rsid w:val="00706B9F"/>
    <w:rsid w:val="00707D6D"/>
    <w:rsid w:val="007116CE"/>
    <w:rsid w:val="007122CC"/>
    <w:rsid w:val="0071271A"/>
    <w:rsid w:val="00721C20"/>
    <w:rsid w:val="00721D86"/>
    <w:rsid w:val="00725830"/>
    <w:rsid w:val="00731BDD"/>
    <w:rsid w:val="0073425D"/>
    <w:rsid w:val="007363D7"/>
    <w:rsid w:val="007404A6"/>
    <w:rsid w:val="00740837"/>
    <w:rsid w:val="00743546"/>
    <w:rsid w:val="00751B85"/>
    <w:rsid w:val="00752400"/>
    <w:rsid w:val="0075700F"/>
    <w:rsid w:val="00757892"/>
    <w:rsid w:val="00762B7D"/>
    <w:rsid w:val="007634BB"/>
    <w:rsid w:val="00765C03"/>
    <w:rsid w:val="0076652B"/>
    <w:rsid w:val="00772BAE"/>
    <w:rsid w:val="00781644"/>
    <w:rsid w:val="00785EF6"/>
    <w:rsid w:val="00790CCB"/>
    <w:rsid w:val="00790E39"/>
    <w:rsid w:val="007A1758"/>
    <w:rsid w:val="007A3AEB"/>
    <w:rsid w:val="007A5668"/>
    <w:rsid w:val="007A6177"/>
    <w:rsid w:val="007B00BF"/>
    <w:rsid w:val="007B13B7"/>
    <w:rsid w:val="007B3129"/>
    <w:rsid w:val="007B3524"/>
    <w:rsid w:val="007B5FF0"/>
    <w:rsid w:val="007B6742"/>
    <w:rsid w:val="007B67A6"/>
    <w:rsid w:val="007C1D41"/>
    <w:rsid w:val="007C1FA6"/>
    <w:rsid w:val="007C23F5"/>
    <w:rsid w:val="007C63B5"/>
    <w:rsid w:val="007C710B"/>
    <w:rsid w:val="007D5AC1"/>
    <w:rsid w:val="007E1A93"/>
    <w:rsid w:val="007E56C4"/>
    <w:rsid w:val="007E5916"/>
    <w:rsid w:val="007E60FB"/>
    <w:rsid w:val="007F0DE5"/>
    <w:rsid w:val="007F21C2"/>
    <w:rsid w:val="007F33C4"/>
    <w:rsid w:val="007F59F6"/>
    <w:rsid w:val="0080399A"/>
    <w:rsid w:val="0080705F"/>
    <w:rsid w:val="00812D59"/>
    <w:rsid w:val="00815DCC"/>
    <w:rsid w:val="00815E54"/>
    <w:rsid w:val="00821204"/>
    <w:rsid w:val="00824AF5"/>
    <w:rsid w:val="00830372"/>
    <w:rsid w:val="00830715"/>
    <w:rsid w:val="00831CF4"/>
    <w:rsid w:val="00837164"/>
    <w:rsid w:val="008402DC"/>
    <w:rsid w:val="00841018"/>
    <w:rsid w:val="00841080"/>
    <w:rsid w:val="00841752"/>
    <w:rsid w:val="00844766"/>
    <w:rsid w:val="00845BF0"/>
    <w:rsid w:val="00845F13"/>
    <w:rsid w:val="00846225"/>
    <w:rsid w:val="008504A6"/>
    <w:rsid w:val="00850FEE"/>
    <w:rsid w:val="00854DE1"/>
    <w:rsid w:val="0086127F"/>
    <w:rsid w:val="008637A1"/>
    <w:rsid w:val="0086405A"/>
    <w:rsid w:val="008713A0"/>
    <w:rsid w:val="00873532"/>
    <w:rsid w:val="008776A7"/>
    <w:rsid w:val="00886985"/>
    <w:rsid w:val="008872F2"/>
    <w:rsid w:val="0089405D"/>
    <w:rsid w:val="00895D01"/>
    <w:rsid w:val="008A06C1"/>
    <w:rsid w:val="008A110F"/>
    <w:rsid w:val="008A27F2"/>
    <w:rsid w:val="008A30B0"/>
    <w:rsid w:val="008A5762"/>
    <w:rsid w:val="008B2151"/>
    <w:rsid w:val="008B22D5"/>
    <w:rsid w:val="008B3B65"/>
    <w:rsid w:val="008B66C3"/>
    <w:rsid w:val="008B78B3"/>
    <w:rsid w:val="008C0179"/>
    <w:rsid w:val="008C06A7"/>
    <w:rsid w:val="008C30E9"/>
    <w:rsid w:val="008C7C28"/>
    <w:rsid w:val="008D061F"/>
    <w:rsid w:val="008D1531"/>
    <w:rsid w:val="008D2922"/>
    <w:rsid w:val="008D2B68"/>
    <w:rsid w:val="008D5563"/>
    <w:rsid w:val="008D5AE9"/>
    <w:rsid w:val="008E33EC"/>
    <w:rsid w:val="008E4FFE"/>
    <w:rsid w:val="008E71E9"/>
    <w:rsid w:val="008E7498"/>
    <w:rsid w:val="008F13CE"/>
    <w:rsid w:val="008F4C18"/>
    <w:rsid w:val="008F55D9"/>
    <w:rsid w:val="00901EAF"/>
    <w:rsid w:val="00902F99"/>
    <w:rsid w:val="009039CB"/>
    <w:rsid w:val="00904D04"/>
    <w:rsid w:val="009079C4"/>
    <w:rsid w:val="00911927"/>
    <w:rsid w:val="00912C19"/>
    <w:rsid w:val="00915BD2"/>
    <w:rsid w:val="00916CC1"/>
    <w:rsid w:val="00917657"/>
    <w:rsid w:val="00917DB9"/>
    <w:rsid w:val="00924449"/>
    <w:rsid w:val="00931304"/>
    <w:rsid w:val="00932004"/>
    <w:rsid w:val="0093368F"/>
    <w:rsid w:val="00935DDE"/>
    <w:rsid w:val="00940D7E"/>
    <w:rsid w:val="00946199"/>
    <w:rsid w:val="009462E1"/>
    <w:rsid w:val="00950A76"/>
    <w:rsid w:val="0095172C"/>
    <w:rsid w:val="00951839"/>
    <w:rsid w:val="00953FC0"/>
    <w:rsid w:val="00964A3E"/>
    <w:rsid w:val="00967479"/>
    <w:rsid w:val="009740D8"/>
    <w:rsid w:val="009750A0"/>
    <w:rsid w:val="00986E8E"/>
    <w:rsid w:val="00987ED0"/>
    <w:rsid w:val="00992B63"/>
    <w:rsid w:val="00993895"/>
    <w:rsid w:val="00994848"/>
    <w:rsid w:val="00997ACB"/>
    <w:rsid w:val="009A29FC"/>
    <w:rsid w:val="009B2A9C"/>
    <w:rsid w:val="009C07E5"/>
    <w:rsid w:val="009C4EC7"/>
    <w:rsid w:val="009C7023"/>
    <w:rsid w:val="009D086B"/>
    <w:rsid w:val="009D7217"/>
    <w:rsid w:val="009E1595"/>
    <w:rsid w:val="009E1F92"/>
    <w:rsid w:val="009E2B5D"/>
    <w:rsid w:val="009E33A3"/>
    <w:rsid w:val="009E51FD"/>
    <w:rsid w:val="009E5889"/>
    <w:rsid w:val="009E6836"/>
    <w:rsid w:val="009F07E6"/>
    <w:rsid w:val="009F0E6F"/>
    <w:rsid w:val="009F4608"/>
    <w:rsid w:val="009F48FC"/>
    <w:rsid w:val="009F49DC"/>
    <w:rsid w:val="009F613C"/>
    <w:rsid w:val="00A03529"/>
    <w:rsid w:val="00A03D95"/>
    <w:rsid w:val="00A0496E"/>
    <w:rsid w:val="00A0677F"/>
    <w:rsid w:val="00A07D18"/>
    <w:rsid w:val="00A105DD"/>
    <w:rsid w:val="00A1087C"/>
    <w:rsid w:val="00A10DED"/>
    <w:rsid w:val="00A14A0B"/>
    <w:rsid w:val="00A177D1"/>
    <w:rsid w:val="00A17800"/>
    <w:rsid w:val="00A17F03"/>
    <w:rsid w:val="00A20AB3"/>
    <w:rsid w:val="00A26F11"/>
    <w:rsid w:val="00A270B1"/>
    <w:rsid w:val="00A37E8F"/>
    <w:rsid w:val="00A423AF"/>
    <w:rsid w:val="00A42929"/>
    <w:rsid w:val="00A42F71"/>
    <w:rsid w:val="00A4592B"/>
    <w:rsid w:val="00A46FD2"/>
    <w:rsid w:val="00A5220C"/>
    <w:rsid w:val="00A56959"/>
    <w:rsid w:val="00A61CEC"/>
    <w:rsid w:val="00A6385C"/>
    <w:rsid w:val="00A659E2"/>
    <w:rsid w:val="00A67524"/>
    <w:rsid w:val="00A6762B"/>
    <w:rsid w:val="00A71C80"/>
    <w:rsid w:val="00A71F89"/>
    <w:rsid w:val="00A755E2"/>
    <w:rsid w:val="00A80198"/>
    <w:rsid w:val="00A819FC"/>
    <w:rsid w:val="00A85B38"/>
    <w:rsid w:val="00A8612F"/>
    <w:rsid w:val="00A90642"/>
    <w:rsid w:val="00A92019"/>
    <w:rsid w:val="00AA6E41"/>
    <w:rsid w:val="00AA6E58"/>
    <w:rsid w:val="00AB32DB"/>
    <w:rsid w:val="00AB3EC6"/>
    <w:rsid w:val="00AC02C1"/>
    <w:rsid w:val="00AD2541"/>
    <w:rsid w:val="00AD3BD1"/>
    <w:rsid w:val="00AD3FE2"/>
    <w:rsid w:val="00AD4ED0"/>
    <w:rsid w:val="00AD64CC"/>
    <w:rsid w:val="00AD6BD7"/>
    <w:rsid w:val="00AD7D2C"/>
    <w:rsid w:val="00AF1457"/>
    <w:rsid w:val="00AF20B6"/>
    <w:rsid w:val="00AF316E"/>
    <w:rsid w:val="00AF642E"/>
    <w:rsid w:val="00AF790C"/>
    <w:rsid w:val="00B008EF"/>
    <w:rsid w:val="00B011D9"/>
    <w:rsid w:val="00B02DBB"/>
    <w:rsid w:val="00B0565B"/>
    <w:rsid w:val="00B06B2D"/>
    <w:rsid w:val="00B10BF9"/>
    <w:rsid w:val="00B1333D"/>
    <w:rsid w:val="00B14062"/>
    <w:rsid w:val="00B15CC6"/>
    <w:rsid w:val="00B21A37"/>
    <w:rsid w:val="00B21E62"/>
    <w:rsid w:val="00B257C6"/>
    <w:rsid w:val="00B264B1"/>
    <w:rsid w:val="00B3059B"/>
    <w:rsid w:val="00B30918"/>
    <w:rsid w:val="00B32913"/>
    <w:rsid w:val="00B35F34"/>
    <w:rsid w:val="00B36D10"/>
    <w:rsid w:val="00B40804"/>
    <w:rsid w:val="00B43A6B"/>
    <w:rsid w:val="00B4500C"/>
    <w:rsid w:val="00B460B6"/>
    <w:rsid w:val="00B46D5E"/>
    <w:rsid w:val="00B47795"/>
    <w:rsid w:val="00B53AA9"/>
    <w:rsid w:val="00B54543"/>
    <w:rsid w:val="00B54FF1"/>
    <w:rsid w:val="00B623B3"/>
    <w:rsid w:val="00B62F80"/>
    <w:rsid w:val="00B6308C"/>
    <w:rsid w:val="00B63C5D"/>
    <w:rsid w:val="00B649DC"/>
    <w:rsid w:val="00B67F28"/>
    <w:rsid w:val="00B71F76"/>
    <w:rsid w:val="00B72FD9"/>
    <w:rsid w:val="00B83494"/>
    <w:rsid w:val="00B91541"/>
    <w:rsid w:val="00B91998"/>
    <w:rsid w:val="00B92786"/>
    <w:rsid w:val="00B94E83"/>
    <w:rsid w:val="00BA225D"/>
    <w:rsid w:val="00BA398C"/>
    <w:rsid w:val="00BA54C8"/>
    <w:rsid w:val="00BA6FEB"/>
    <w:rsid w:val="00BA75FF"/>
    <w:rsid w:val="00BB222F"/>
    <w:rsid w:val="00BB4795"/>
    <w:rsid w:val="00BB516A"/>
    <w:rsid w:val="00BB74E8"/>
    <w:rsid w:val="00BC6CFC"/>
    <w:rsid w:val="00BE2CDD"/>
    <w:rsid w:val="00BE34C5"/>
    <w:rsid w:val="00BE3663"/>
    <w:rsid w:val="00BF2EC7"/>
    <w:rsid w:val="00BF33B5"/>
    <w:rsid w:val="00BF475B"/>
    <w:rsid w:val="00BF4E8D"/>
    <w:rsid w:val="00BF6AF8"/>
    <w:rsid w:val="00C00621"/>
    <w:rsid w:val="00C0066B"/>
    <w:rsid w:val="00C05251"/>
    <w:rsid w:val="00C05AB2"/>
    <w:rsid w:val="00C11129"/>
    <w:rsid w:val="00C171BC"/>
    <w:rsid w:val="00C20318"/>
    <w:rsid w:val="00C21063"/>
    <w:rsid w:val="00C22EC2"/>
    <w:rsid w:val="00C249A0"/>
    <w:rsid w:val="00C252BC"/>
    <w:rsid w:val="00C32183"/>
    <w:rsid w:val="00C3479C"/>
    <w:rsid w:val="00C47439"/>
    <w:rsid w:val="00C47B58"/>
    <w:rsid w:val="00C506B5"/>
    <w:rsid w:val="00C51877"/>
    <w:rsid w:val="00C52DA6"/>
    <w:rsid w:val="00C555AF"/>
    <w:rsid w:val="00C63A8C"/>
    <w:rsid w:val="00C722B5"/>
    <w:rsid w:val="00C7297C"/>
    <w:rsid w:val="00C73D72"/>
    <w:rsid w:val="00C80901"/>
    <w:rsid w:val="00C81609"/>
    <w:rsid w:val="00C821DF"/>
    <w:rsid w:val="00C8329A"/>
    <w:rsid w:val="00C875D7"/>
    <w:rsid w:val="00C91263"/>
    <w:rsid w:val="00C91568"/>
    <w:rsid w:val="00C91922"/>
    <w:rsid w:val="00C93C3F"/>
    <w:rsid w:val="00C96856"/>
    <w:rsid w:val="00C96A55"/>
    <w:rsid w:val="00CA4E42"/>
    <w:rsid w:val="00CB088D"/>
    <w:rsid w:val="00CB2687"/>
    <w:rsid w:val="00CB299E"/>
    <w:rsid w:val="00CB4AD5"/>
    <w:rsid w:val="00CB693B"/>
    <w:rsid w:val="00CB6E0F"/>
    <w:rsid w:val="00CB6F93"/>
    <w:rsid w:val="00CC67F9"/>
    <w:rsid w:val="00CC7730"/>
    <w:rsid w:val="00CD0BF6"/>
    <w:rsid w:val="00CE0B23"/>
    <w:rsid w:val="00CE4023"/>
    <w:rsid w:val="00CE6559"/>
    <w:rsid w:val="00CE7097"/>
    <w:rsid w:val="00D06C0E"/>
    <w:rsid w:val="00D13676"/>
    <w:rsid w:val="00D14698"/>
    <w:rsid w:val="00D15CDA"/>
    <w:rsid w:val="00D15DFA"/>
    <w:rsid w:val="00D16FB0"/>
    <w:rsid w:val="00D22182"/>
    <w:rsid w:val="00D278F8"/>
    <w:rsid w:val="00D314BF"/>
    <w:rsid w:val="00D31A80"/>
    <w:rsid w:val="00D336C6"/>
    <w:rsid w:val="00D33842"/>
    <w:rsid w:val="00D36DE3"/>
    <w:rsid w:val="00D37B8D"/>
    <w:rsid w:val="00D404B7"/>
    <w:rsid w:val="00D415B7"/>
    <w:rsid w:val="00D42E47"/>
    <w:rsid w:val="00D44AEF"/>
    <w:rsid w:val="00D464E3"/>
    <w:rsid w:val="00D575C3"/>
    <w:rsid w:val="00D664B2"/>
    <w:rsid w:val="00D7336C"/>
    <w:rsid w:val="00D7344D"/>
    <w:rsid w:val="00D73B8F"/>
    <w:rsid w:val="00D747CD"/>
    <w:rsid w:val="00D75EDE"/>
    <w:rsid w:val="00D76544"/>
    <w:rsid w:val="00D825DF"/>
    <w:rsid w:val="00D86588"/>
    <w:rsid w:val="00D87E6C"/>
    <w:rsid w:val="00D9011D"/>
    <w:rsid w:val="00D92677"/>
    <w:rsid w:val="00D926F0"/>
    <w:rsid w:val="00D94514"/>
    <w:rsid w:val="00D94557"/>
    <w:rsid w:val="00D978AA"/>
    <w:rsid w:val="00D97A3D"/>
    <w:rsid w:val="00DA60C2"/>
    <w:rsid w:val="00DB025F"/>
    <w:rsid w:val="00DB053C"/>
    <w:rsid w:val="00DB3CF0"/>
    <w:rsid w:val="00DB4A45"/>
    <w:rsid w:val="00DB4EDE"/>
    <w:rsid w:val="00DB5C26"/>
    <w:rsid w:val="00DB6D1E"/>
    <w:rsid w:val="00DC1101"/>
    <w:rsid w:val="00DC303D"/>
    <w:rsid w:val="00DC3F5E"/>
    <w:rsid w:val="00DC71A4"/>
    <w:rsid w:val="00DD0B0F"/>
    <w:rsid w:val="00DE147B"/>
    <w:rsid w:val="00DE564D"/>
    <w:rsid w:val="00DF4A63"/>
    <w:rsid w:val="00E02563"/>
    <w:rsid w:val="00E03D29"/>
    <w:rsid w:val="00E0613F"/>
    <w:rsid w:val="00E14954"/>
    <w:rsid w:val="00E14C4B"/>
    <w:rsid w:val="00E150D3"/>
    <w:rsid w:val="00E2219F"/>
    <w:rsid w:val="00E229F3"/>
    <w:rsid w:val="00E266E8"/>
    <w:rsid w:val="00E269D3"/>
    <w:rsid w:val="00E30D63"/>
    <w:rsid w:val="00E32678"/>
    <w:rsid w:val="00E3304F"/>
    <w:rsid w:val="00E33AED"/>
    <w:rsid w:val="00E33E2D"/>
    <w:rsid w:val="00E33EDD"/>
    <w:rsid w:val="00E35BDC"/>
    <w:rsid w:val="00E4326E"/>
    <w:rsid w:val="00E46327"/>
    <w:rsid w:val="00E503A8"/>
    <w:rsid w:val="00E534FF"/>
    <w:rsid w:val="00E535F8"/>
    <w:rsid w:val="00E55666"/>
    <w:rsid w:val="00E5706F"/>
    <w:rsid w:val="00E5710D"/>
    <w:rsid w:val="00E613F7"/>
    <w:rsid w:val="00E63EEA"/>
    <w:rsid w:val="00E66DD3"/>
    <w:rsid w:val="00E67298"/>
    <w:rsid w:val="00E70CBC"/>
    <w:rsid w:val="00E70EE8"/>
    <w:rsid w:val="00E726B7"/>
    <w:rsid w:val="00E7407D"/>
    <w:rsid w:val="00E77935"/>
    <w:rsid w:val="00E81562"/>
    <w:rsid w:val="00E842BE"/>
    <w:rsid w:val="00E84916"/>
    <w:rsid w:val="00E85C7C"/>
    <w:rsid w:val="00E95D4D"/>
    <w:rsid w:val="00E973E3"/>
    <w:rsid w:val="00E975FA"/>
    <w:rsid w:val="00EA0EF1"/>
    <w:rsid w:val="00EA1FDA"/>
    <w:rsid w:val="00EA29A2"/>
    <w:rsid w:val="00EB15DD"/>
    <w:rsid w:val="00EB1B9D"/>
    <w:rsid w:val="00EB45CC"/>
    <w:rsid w:val="00EB5020"/>
    <w:rsid w:val="00EB56EA"/>
    <w:rsid w:val="00EB5A4E"/>
    <w:rsid w:val="00EB6CC5"/>
    <w:rsid w:val="00EB6EA4"/>
    <w:rsid w:val="00EB77E7"/>
    <w:rsid w:val="00EB7ACC"/>
    <w:rsid w:val="00EC07FB"/>
    <w:rsid w:val="00EC0CAA"/>
    <w:rsid w:val="00EC2249"/>
    <w:rsid w:val="00EC552D"/>
    <w:rsid w:val="00EC7537"/>
    <w:rsid w:val="00ED0FB7"/>
    <w:rsid w:val="00ED4422"/>
    <w:rsid w:val="00ED4C47"/>
    <w:rsid w:val="00ED6927"/>
    <w:rsid w:val="00EE2F21"/>
    <w:rsid w:val="00EE524F"/>
    <w:rsid w:val="00EE6216"/>
    <w:rsid w:val="00EE6327"/>
    <w:rsid w:val="00EE7FB4"/>
    <w:rsid w:val="00EF46E8"/>
    <w:rsid w:val="00EF5B46"/>
    <w:rsid w:val="00F014B5"/>
    <w:rsid w:val="00F0441F"/>
    <w:rsid w:val="00F05127"/>
    <w:rsid w:val="00F11395"/>
    <w:rsid w:val="00F15B00"/>
    <w:rsid w:val="00F1603D"/>
    <w:rsid w:val="00F17E81"/>
    <w:rsid w:val="00F232C6"/>
    <w:rsid w:val="00F2656E"/>
    <w:rsid w:val="00F26AB3"/>
    <w:rsid w:val="00F26B83"/>
    <w:rsid w:val="00F277C9"/>
    <w:rsid w:val="00F27A47"/>
    <w:rsid w:val="00F3350A"/>
    <w:rsid w:val="00F354AC"/>
    <w:rsid w:val="00F35E95"/>
    <w:rsid w:val="00F37750"/>
    <w:rsid w:val="00F37960"/>
    <w:rsid w:val="00F406CE"/>
    <w:rsid w:val="00F43AE9"/>
    <w:rsid w:val="00F47E2F"/>
    <w:rsid w:val="00F510C8"/>
    <w:rsid w:val="00F5302A"/>
    <w:rsid w:val="00F57CB9"/>
    <w:rsid w:val="00F6413F"/>
    <w:rsid w:val="00F650B4"/>
    <w:rsid w:val="00F65D4E"/>
    <w:rsid w:val="00F66AEF"/>
    <w:rsid w:val="00F67E5E"/>
    <w:rsid w:val="00F7113C"/>
    <w:rsid w:val="00F724A9"/>
    <w:rsid w:val="00F7764B"/>
    <w:rsid w:val="00F77D0A"/>
    <w:rsid w:val="00F82D3C"/>
    <w:rsid w:val="00F83D6F"/>
    <w:rsid w:val="00F93E9D"/>
    <w:rsid w:val="00FA561B"/>
    <w:rsid w:val="00FA61B1"/>
    <w:rsid w:val="00FA6789"/>
    <w:rsid w:val="00FB011B"/>
    <w:rsid w:val="00FB295D"/>
    <w:rsid w:val="00FB38FD"/>
    <w:rsid w:val="00FB435D"/>
    <w:rsid w:val="00FB5D28"/>
    <w:rsid w:val="00FB7707"/>
    <w:rsid w:val="00FC1F14"/>
    <w:rsid w:val="00FC2F27"/>
    <w:rsid w:val="00FC44DE"/>
    <w:rsid w:val="00FC4B6A"/>
    <w:rsid w:val="00FD45B9"/>
    <w:rsid w:val="00FD5A53"/>
    <w:rsid w:val="00FD62E9"/>
    <w:rsid w:val="00FE2634"/>
    <w:rsid w:val="00FE5C35"/>
    <w:rsid w:val="00FF0F28"/>
    <w:rsid w:val="00FF18C9"/>
    <w:rsid w:val="00FF6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f3f3f3,#e9f2f1,#f8ed9a,#f0d620,#f4e156,#f3f8fb,#fefaef,#f9f9f7"/>
    </o:shapedefaults>
    <o:shapelayout v:ext="edit">
      <o:idmap v:ext="edit" data="1"/>
    </o:shapelayout>
  </w:shapeDefaults>
  <w:decimalSymbol w:val="."/>
  <w:listSeparator w:val=","/>
  <w15:chartTrackingRefBased/>
  <w15:docId w15:val="{D483FC94-3E03-490F-A19E-618AB88B9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  <w:lang w:val="uk-UA"/>
    </w:rPr>
  </w:style>
  <w:style w:type="paragraph" w:styleId="1">
    <w:name w:val="heading 1"/>
    <w:basedOn w:val="a"/>
    <w:next w:val="a"/>
    <w:qFormat/>
    <w:rsid w:val="00277AD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Стиль1"/>
    <w:basedOn w:val="a"/>
    <w:link w:val="1Char"/>
    <w:rsid w:val="00D278F8"/>
  </w:style>
  <w:style w:type="paragraph" w:styleId="a3">
    <w:name w:val="header"/>
    <w:basedOn w:val="a"/>
    <w:link w:val="Char"/>
    <w:uiPriority w:val="99"/>
    <w:rsid w:val="007D5AC1"/>
    <w:pPr>
      <w:tabs>
        <w:tab w:val="center" w:pos="4677"/>
        <w:tab w:val="right" w:pos="9355"/>
      </w:tabs>
    </w:pPr>
  </w:style>
  <w:style w:type="paragraph" w:styleId="a4">
    <w:name w:val="footer"/>
    <w:basedOn w:val="a"/>
    <w:link w:val="Char0"/>
    <w:rsid w:val="007D5AC1"/>
    <w:pPr>
      <w:tabs>
        <w:tab w:val="center" w:pos="4677"/>
        <w:tab w:val="right" w:pos="9355"/>
      </w:tabs>
    </w:pPr>
  </w:style>
  <w:style w:type="character" w:customStyle="1" w:styleId="sowc">
    <w:name w:val="sowc"/>
    <w:basedOn w:val="a0"/>
    <w:rsid w:val="001A17BC"/>
  </w:style>
  <w:style w:type="character" w:customStyle="1" w:styleId="howc">
    <w:name w:val="howc"/>
    <w:basedOn w:val="a0"/>
    <w:rsid w:val="001A17BC"/>
  </w:style>
  <w:style w:type="paragraph" w:customStyle="1" w:styleId="My">
    <w:name w:val="My"/>
    <w:rsid w:val="00277ADB"/>
    <w:rPr>
      <w:rFonts w:ascii="Verdana" w:hAnsi="Verdana" w:cs="Arial"/>
      <w:sz w:val="24"/>
      <w:szCs w:val="24"/>
      <w:lang w:val="uk-UA"/>
    </w:rPr>
  </w:style>
  <w:style w:type="character" w:styleId="a5">
    <w:name w:val="Hyperlink"/>
    <w:basedOn w:val="a0"/>
    <w:rsid w:val="00170756"/>
    <w:rPr>
      <w:color w:val="0000FF"/>
      <w:u w:val="single"/>
    </w:rPr>
  </w:style>
  <w:style w:type="paragraph" w:customStyle="1" w:styleId="MyHeadtitle">
    <w:name w:val="My Head title"/>
    <w:basedOn w:val="1"/>
    <w:rsid w:val="004F6FD5"/>
    <w:rPr>
      <w:rFonts w:ascii="Verdana" w:hAnsi="Verdana"/>
      <w:sz w:val="36"/>
      <w:lang w:val="en-US"/>
    </w:rPr>
  </w:style>
  <w:style w:type="paragraph" w:customStyle="1" w:styleId="Mysubhead">
    <w:name w:val="My subhead"/>
    <w:basedOn w:val="MyHeadtitle"/>
    <w:rsid w:val="004F6FD5"/>
    <w:pPr>
      <w:jc w:val="right"/>
    </w:pPr>
    <w:rPr>
      <w:sz w:val="32"/>
    </w:rPr>
  </w:style>
  <w:style w:type="character" w:styleId="a6">
    <w:name w:val="page number"/>
    <w:basedOn w:val="a0"/>
    <w:rsid w:val="00F0441F"/>
  </w:style>
  <w:style w:type="character" w:customStyle="1" w:styleId="Char">
    <w:name w:val="머리글 Char"/>
    <w:basedOn w:val="a0"/>
    <w:link w:val="a3"/>
    <w:uiPriority w:val="99"/>
    <w:rsid w:val="00D87E6C"/>
    <w:rPr>
      <w:sz w:val="24"/>
      <w:szCs w:val="24"/>
      <w:lang w:val="uk-UA"/>
    </w:rPr>
  </w:style>
  <w:style w:type="paragraph" w:styleId="a7">
    <w:name w:val="caption"/>
    <w:basedOn w:val="a"/>
    <w:next w:val="a"/>
    <w:unhideWhenUsed/>
    <w:qFormat/>
    <w:rsid w:val="00B71F76"/>
    <w:rPr>
      <w:b/>
      <w:bCs/>
      <w:sz w:val="20"/>
      <w:szCs w:val="20"/>
    </w:rPr>
  </w:style>
  <w:style w:type="character" w:customStyle="1" w:styleId="Char0">
    <w:name w:val="바닥글 Char"/>
    <w:basedOn w:val="a0"/>
    <w:link w:val="a4"/>
    <w:rsid w:val="00433D9B"/>
    <w:rPr>
      <w:sz w:val="24"/>
      <w:szCs w:val="24"/>
      <w:lang w:val="uk-UA"/>
    </w:rPr>
  </w:style>
  <w:style w:type="paragraph" w:customStyle="1" w:styleId="11">
    <w:name w:val="기사1"/>
    <w:basedOn w:val="10"/>
    <w:link w:val="1Char0"/>
    <w:qFormat/>
    <w:rsid w:val="00395EC7"/>
    <w:pPr>
      <w:spacing w:line="264" w:lineRule="auto"/>
      <w:ind w:firstLineChars="100" w:firstLine="100"/>
      <w:jc w:val="both"/>
    </w:pPr>
    <w:rPr>
      <w:rFonts w:ascii="서울한강체 L" w:eastAsia="서울한강체 L" w:hAnsi="서울한강체 L" w:cs="함초롬돋움"/>
      <w:color w:val="333333"/>
      <w:sz w:val="26"/>
      <w:szCs w:val="26"/>
      <w:lang w:val="en-US"/>
    </w:rPr>
  </w:style>
  <w:style w:type="character" w:customStyle="1" w:styleId="1Char">
    <w:name w:val="Стиль1 Char"/>
    <w:basedOn w:val="a0"/>
    <w:link w:val="10"/>
    <w:rsid w:val="00395EC7"/>
    <w:rPr>
      <w:sz w:val="24"/>
      <w:szCs w:val="24"/>
      <w:lang w:val="uk-UA"/>
    </w:rPr>
  </w:style>
  <w:style w:type="character" w:customStyle="1" w:styleId="1Char0">
    <w:name w:val="기사1 Char"/>
    <w:basedOn w:val="1Char"/>
    <w:link w:val="11"/>
    <w:rsid w:val="00395EC7"/>
    <w:rPr>
      <w:rFonts w:ascii="서울한강체 L" w:eastAsia="서울한강체 L" w:hAnsi="서울한강체 L" w:cs="함초롬돋움"/>
      <w:color w:val="333333"/>
      <w:sz w:val="26"/>
      <w:szCs w:val="2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gif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gif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elilau\&#44592;&#49324;\template-wor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C30CAD-694A-4D9F-9A8B-F1EEA2418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template-word.dot</Template>
  <TotalTime>704</TotalTime>
  <Pages>1</Pages>
  <Words>133</Words>
  <Characters>762</Characters>
  <Application>Microsoft Office Word</Application>
  <DocSecurity>0</DocSecurity>
  <Lines>6</Lines>
  <Paragraphs>1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>PowerPoint Template</vt:lpstr>
      <vt:lpstr>PowerPoint Template</vt:lpstr>
      <vt:lpstr>PowerPoint Template</vt:lpstr>
    </vt:vector>
  </TitlesOfParts>
  <Company/>
  <LinksUpToDate>false</LinksUpToDate>
  <CharactersWithSpaces>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Template</dc:title>
  <dc:subject/>
  <dc:creator>quliau</dc:creator>
  <cp:keywords/>
  <dc:description/>
  <cp:lastModifiedBy>quliau</cp:lastModifiedBy>
  <cp:revision>802</cp:revision>
  <cp:lastPrinted>2015-02-17T08:26:00Z</cp:lastPrinted>
  <dcterms:created xsi:type="dcterms:W3CDTF">2015-02-12T16:17:00Z</dcterms:created>
  <dcterms:modified xsi:type="dcterms:W3CDTF">2015-02-27T04:56:00Z</dcterms:modified>
</cp:coreProperties>
</file>